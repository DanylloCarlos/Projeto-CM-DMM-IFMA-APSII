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43A2" w:rsidRPr="00935470" w:rsidRDefault="001C5C24">
      <w:pPr>
        <w:pStyle w:val="CabealhoCapa1"/>
        <w:rPr>
          <w:rFonts w:ascii="Times New Roman" w:hAnsi="Times New Roman"/>
        </w:rPr>
      </w:pPr>
      <w:r w:rsidRPr="00935470">
        <w:rPr>
          <w:rFonts w:ascii="Times New Roman" w:hAnsi="Times New Roman"/>
        </w:rPr>
        <w:t>IFMA</w:t>
      </w:r>
      <w:r w:rsidR="005043A2" w:rsidRPr="00935470">
        <w:rPr>
          <w:rFonts w:ascii="Times New Roman" w:hAnsi="Times New Roman"/>
        </w:rPr>
        <w:t>-</w:t>
      </w:r>
      <w:r w:rsidRPr="00935470">
        <w:rPr>
          <w:rFonts w:ascii="Times New Roman" w:hAnsi="Times New Roman"/>
        </w:rPr>
        <w:t>DAI</w:t>
      </w:r>
    </w:p>
    <w:p w:rsidR="005043A2" w:rsidRPr="00935470" w:rsidRDefault="005043A2">
      <w:pPr>
        <w:pStyle w:val="CabealhoCapa2"/>
        <w:rPr>
          <w:rFonts w:ascii="Times New Roman" w:hAnsi="Times New Roman"/>
        </w:rPr>
      </w:pPr>
    </w:p>
    <w:p w:rsidR="005043A2" w:rsidRPr="00935470" w:rsidRDefault="00510C20">
      <w:pPr>
        <w:jc w:val="center"/>
        <w:sectPr w:rsidR="005043A2" w:rsidRPr="00935470">
          <w:headerReference w:type="even" r:id="rId9"/>
          <w:type w:val="continuous"/>
          <w:pgSz w:w="11909" w:h="16834" w:code="9"/>
          <w:pgMar w:top="864" w:right="1440" w:bottom="864" w:left="1440" w:header="720" w:footer="86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>
                <wp:simplePos x="0" y="0"/>
                <wp:positionH relativeFrom="margin">
                  <wp:posOffset>19050</wp:posOffset>
                </wp:positionH>
                <wp:positionV relativeFrom="margin">
                  <wp:posOffset>720090</wp:posOffset>
                </wp:positionV>
                <wp:extent cx="5733415" cy="9236075"/>
                <wp:effectExtent l="0" t="1905" r="635" b="1270"/>
                <wp:wrapNone/>
                <wp:docPr id="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3415" cy="923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7311" w:rsidRPr="00623B8F" w:rsidRDefault="00117311">
                            <w:pPr>
                              <w:pStyle w:val="TtuloCapa2"/>
                              <w:rPr>
                                <w:color w:val="auto"/>
                              </w:rPr>
                            </w:pPr>
                            <w:r w:rsidRPr="00623B8F">
                              <w:rPr>
                                <w:color w:val="auto"/>
                              </w:rPr>
                              <w:t>Documento de Requisitos</w:t>
                            </w:r>
                            <w:r w:rsidRPr="00623B8F">
                              <w:rPr>
                                <w:color w:val="auto"/>
                              </w:rPr>
                              <w:br/>
                              <w:t>&lt;</w:t>
                            </w:r>
                            <w:r>
                              <w:rPr>
                                <w:color w:val="auto"/>
                              </w:rPr>
                              <w:t xml:space="preserve">Sistema de </w:t>
                            </w:r>
                            <w:r w:rsidRPr="00623B8F">
                              <w:rPr>
                                <w:color w:val="auto"/>
                              </w:rPr>
                              <w:t xml:space="preserve">Controle de </w:t>
                            </w:r>
                            <w:r>
                              <w:rPr>
                                <w:color w:val="auto"/>
                              </w:rPr>
                              <w:t>Rotinas de Manutenção</w:t>
                            </w:r>
                            <w:r w:rsidRPr="00623B8F">
                              <w:rPr>
                                <w:color w:val="auto"/>
                              </w:rPr>
                              <w:t>&gt;</w:t>
                            </w:r>
                          </w:p>
                          <w:p w:rsidR="00117311" w:rsidRPr="005B0170" w:rsidRDefault="00117311" w:rsidP="001C5C24">
                            <w:pPr>
                              <w:pStyle w:val="Verso"/>
                              <w:rPr>
                                <w:rFonts w:ascii="Times New Roman" w:hAnsi="Times New Roman"/>
                              </w:rPr>
                            </w:pPr>
                            <w:r w:rsidRPr="005B0170">
                              <w:rPr>
                                <w:rFonts w:ascii="Times New Roman" w:hAnsi="Times New Roman"/>
                              </w:rPr>
                              <w:t>Versão &lt;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1.0</w:t>
                            </w:r>
                            <w:r w:rsidRPr="005B0170">
                              <w:rPr>
                                <w:rFonts w:ascii="Times New Roman" w:hAnsi="Times New Roman"/>
                              </w:rPr>
                              <w:t>&gt; - &lt;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maio</w:t>
                            </w:r>
                            <w:r w:rsidRPr="005B0170">
                              <w:rPr>
                                <w:rFonts w:ascii="Times New Roman" w:hAnsi="Times New Roman"/>
                              </w:rPr>
                              <w:t>&gt; de &lt;201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8</w:t>
                            </w:r>
                            <w:r w:rsidRPr="005B0170">
                              <w:rPr>
                                <w:rFonts w:ascii="Times New Roman" w:hAnsi="Times New Roman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.5pt;margin-top:56.7pt;width:451.45pt;height:727.2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" filled="f" stroked="f">
                <v:textbox inset="0,0,0,0">
                  <w:txbxContent>
                    <w:p w:rsidR="00117311" w:rsidRPr="00623B8F" w:rsidRDefault="00117311">
                      <w:pPr>
                        <w:pStyle w:val="TtuloCapa2"/>
                        <w:rPr>
                          <w:color w:val="auto"/>
                        </w:rPr>
                      </w:pPr>
                      <w:r w:rsidRPr="00623B8F">
                        <w:rPr>
                          <w:color w:val="auto"/>
                        </w:rPr>
                        <w:t>Documento de Requisitos</w:t>
                      </w:r>
                      <w:r w:rsidRPr="00623B8F">
                        <w:rPr>
                          <w:color w:val="auto"/>
                        </w:rPr>
                        <w:br/>
                        <w:t>&lt;</w:t>
                      </w:r>
                      <w:r>
                        <w:rPr>
                          <w:color w:val="auto"/>
                        </w:rPr>
                        <w:t xml:space="preserve">Sistema de </w:t>
                      </w:r>
                      <w:r w:rsidRPr="00623B8F">
                        <w:rPr>
                          <w:color w:val="auto"/>
                        </w:rPr>
                        <w:t xml:space="preserve">Controle de </w:t>
                      </w:r>
                      <w:r>
                        <w:rPr>
                          <w:color w:val="auto"/>
                        </w:rPr>
                        <w:t>Rotinas de Manutenção</w:t>
                      </w:r>
                      <w:r w:rsidRPr="00623B8F">
                        <w:rPr>
                          <w:color w:val="auto"/>
                        </w:rPr>
                        <w:t>&gt;</w:t>
                      </w:r>
                    </w:p>
                    <w:p w:rsidR="00117311" w:rsidRPr="005B0170" w:rsidRDefault="00117311" w:rsidP="001C5C24">
                      <w:pPr>
                        <w:pStyle w:val="Verso"/>
                        <w:rPr>
                          <w:rFonts w:ascii="Times New Roman" w:hAnsi="Times New Roman"/>
                        </w:rPr>
                      </w:pPr>
                      <w:r w:rsidRPr="005B0170">
                        <w:rPr>
                          <w:rFonts w:ascii="Times New Roman" w:hAnsi="Times New Roman"/>
                        </w:rPr>
                        <w:t>Versão &lt;</w:t>
                      </w:r>
                      <w:r>
                        <w:rPr>
                          <w:rFonts w:ascii="Times New Roman" w:hAnsi="Times New Roman"/>
                        </w:rPr>
                        <w:t>1.0</w:t>
                      </w:r>
                      <w:r w:rsidRPr="005B0170">
                        <w:rPr>
                          <w:rFonts w:ascii="Times New Roman" w:hAnsi="Times New Roman"/>
                        </w:rPr>
                        <w:t>&gt; - &lt;</w:t>
                      </w:r>
                      <w:r>
                        <w:rPr>
                          <w:rFonts w:ascii="Times New Roman" w:hAnsi="Times New Roman"/>
                        </w:rPr>
                        <w:t>maio</w:t>
                      </w:r>
                      <w:r w:rsidRPr="005B0170">
                        <w:rPr>
                          <w:rFonts w:ascii="Times New Roman" w:hAnsi="Times New Roman"/>
                        </w:rPr>
                        <w:t>&gt; de &lt;201</w:t>
                      </w:r>
                      <w:r>
                        <w:rPr>
                          <w:rFonts w:ascii="Times New Roman" w:hAnsi="Times New Roman"/>
                        </w:rPr>
                        <w:t>8</w:t>
                      </w:r>
                      <w:r w:rsidRPr="005B0170">
                        <w:rPr>
                          <w:rFonts w:ascii="Times New Roman" w:hAnsi="Times New Roman"/>
                        </w:rPr>
                        <w:t>&gt;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5043A2" w:rsidRPr="00935470" w:rsidRDefault="005043A2">
      <w:pPr>
        <w:pStyle w:val="Sumrio-Captulo"/>
        <w:rPr>
          <w:rFonts w:ascii="Times New Roman" w:hAnsi="Times New Roman"/>
        </w:rPr>
      </w:pPr>
      <w:bookmarkStart w:id="0" w:name="_Toc395349012"/>
      <w:bookmarkStart w:id="1" w:name="_Toc399055894"/>
      <w:r w:rsidRPr="00935470">
        <w:rPr>
          <w:rFonts w:ascii="Times New Roman" w:hAnsi="Times New Roman"/>
        </w:rPr>
        <w:lastRenderedPageBreak/>
        <w:t>Ficha Técnica</w:t>
      </w:r>
      <w:bookmarkEnd w:id="0"/>
      <w:bookmarkEnd w:id="1"/>
    </w:p>
    <w:p w:rsidR="005043A2" w:rsidRPr="000024AF" w:rsidRDefault="005043A2">
      <w:pPr>
        <w:pStyle w:val="Ttulo-Item"/>
        <w:pBdr>
          <w:top w:val="single" w:sz="6" w:space="4" w:color="auto"/>
        </w:pBdr>
        <w:spacing w:before="120"/>
        <w:rPr>
          <w:rFonts w:ascii="Times New Roman" w:hAnsi="Times New Roman"/>
          <w:sz w:val="24"/>
          <w:szCs w:val="24"/>
        </w:rPr>
      </w:pPr>
      <w:r w:rsidRPr="000024AF">
        <w:rPr>
          <w:rFonts w:ascii="Times New Roman" w:hAnsi="Times New Roman"/>
          <w:sz w:val="24"/>
          <w:szCs w:val="24"/>
        </w:rPr>
        <w:t>Equipe Responsável pela Elaboração</w:t>
      </w:r>
      <w:r w:rsidR="000024AF" w:rsidRPr="000024AF">
        <w:rPr>
          <w:rFonts w:ascii="Times New Roman" w:hAnsi="Times New Roman"/>
          <w:sz w:val="24"/>
          <w:szCs w:val="24"/>
        </w:rPr>
        <w:t>:</w:t>
      </w:r>
    </w:p>
    <w:p w:rsidR="000024AF" w:rsidRPr="000024AF" w:rsidRDefault="000024AF" w:rsidP="00004E15">
      <w:pPr>
        <w:pStyle w:val="Item"/>
        <w:tabs>
          <w:tab w:val="left" w:pos="3686"/>
        </w:tabs>
        <w:rPr>
          <w:sz w:val="24"/>
          <w:szCs w:val="24"/>
        </w:rPr>
      </w:pPr>
    </w:p>
    <w:p w:rsidR="000024AF" w:rsidRPr="000024AF" w:rsidRDefault="001C5C24" w:rsidP="00004E15">
      <w:pPr>
        <w:pStyle w:val="Item"/>
        <w:tabs>
          <w:tab w:val="left" w:pos="3686"/>
        </w:tabs>
        <w:rPr>
          <w:sz w:val="24"/>
          <w:szCs w:val="24"/>
        </w:rPr>
      </w:pPr>
      <w:r w:rsidRPr="000024AF">
        <w:rPr>
          <w:sz w:val="24"/>
          <w:szCs w:val="24"/>
        </w:rPr>
        <w:t>Ana Crtistina Amurim Costa</w:t>
      </w:r>
      <w:r w:rsidR="000024AF" w:rsidRPr="000024AF">
        <w:rPr>
          <w:sz w:val="24"/>
          <w:szCs w:val="24"/>
        </w:rPr>
        <w:t xml:space="preserve"> - </w:t>
      </w:r>
      <w:r w:rsidRPr="000024AF">
        <w:rPr>
          <w:sz w:val="24"/>
          <w:szCs w:val="24"/>
        </w:rPr>
        <w:t>IFMA-Monte Castelo</w:t>
      </w:r>
      <w:r w:rsidR="00004E15" w:rsidRPr="000024AF">
        <w:rPr>
          <w:sz w:val="24"/>
          <w:szCs w:val="24"/>
        </w:rPr>
        <w:t xml:space="preserve"> </w:t>
      </w:r>
    </w:p>
    <w:p w:rsidR="00004E15" w:rsidRPr="000024AF" w:rsidRDefault="000024AF" w:rsidP="000024AF">
      <w:pPr>
        <w:pStyle w:val="Item"/>
        <w:ind w:left="1134"/>
        <w:rPr>
          <w:b/>
          <w:sz w:val="24"/>
          <w:szCs w:val="24"/>
        </w:rPr>
      </w:pPr>
      <w:r w:rsidRPr="000024AF">
        <w:rPr>
          <w:b/>
          <w:sz w:val="24"/>
          <w:szCs w:val="24"/>
        </w:rPr>
        <w:t>Gerente de Projetos</w:t>
      </w:r>
    </w:p>
    <w:p w:rsidR="000024AF" w:rsidRPr="000024AF" w:rsidRDefault="000024AF" w:rsidP="00004E15">
      <w:pPr>
        <w:pStyle w:val="Item"/>
        <w:tabs>
          <w:tab w:val="left" w:pos="3686"/>
        </w:tabs>
        <w:rPr>
          <w:sz w:val="24"/>
          <w:szCs w:val="24"/>
        </w:rPr>
      </w:pPr>
    </w:p>
    <w:p w:rsidR="000024AF" w:rsidRPr="000024AF" w:rsidRDefault="00DA376B" w:rsidP="00004E15">
      <w:pPr>
        <w:pStyle w:val="Item"/>
        <w:tabs>
          <w:tab w:val="left" w:pos="3686"/>
        </w:tabs>
        <w:rPr>
          <w:sz w:val="24"/>
          <w:szCs w:val="24"/>
        </w:rPr>
      </w:pPr>
      <w:r>
        <w:rPr>
          <w:sz w:val="24"/>
          <w:szCs w:val="24"/>
        </w:rPr>
        <w:t>Danyllo Carlos Silva e Silva</w:t>
      </w:r>
      <w:r w:rsidR="000024AF" w:rsidRPr="000024AF">
        <w:rPr>
          <w:sz w:val="24"/>
          <w:szCs w:val="24"/>
        </w:rPr>
        <w:t xml:space="preserve"> - IFMA-Monte Castelo</w:t>
      </w:r>
    </w:p>
    <w:p w:rsidR="005043A2" w:rsidRPr="000024AF" w:rsidRDefault="000024AF" w:rsidP="000024AF">
      <w:pPr>
        <w:pStyle w:val="Item"/>
        <w:tabs>
          <w:tab w:val="left" w:pos="3686"/>
        </w:tabs>
        <w:ind w:left="1134"/>
        <w:rPr>
          <w:b/>
          <w:sz w:val="24"/>
          <w:szCs w:val="24"/>
        </w:rPr>
      </w:pPr>
      <w:r w:rsidRPr="000024AF">
        <w:rPr>
          <w:b/>
          <w:sz w:val="24"/>
          <w:szCs w:val="24"/>
        </w:rPr>
        <w:t>Programador</w:t>
      </w:r>
    </w:p>
    <w:p w:rsidR="000024AF" w:rsidRPr="000024AF" w:rsidRDefault="000024AF" w:rsidP="00004E15">
      <w:pPr>
        <w:pStyle w:val="Item"/>
        <w:tabs>
          <w:tab w:val="left" w:pos="3686"/>
        </w:tabs>
        <w:ind w:left="5954" w:hanging="5378"/>
        <w:rPr>
          <w:sz w:val="24"/>
          <w:szCs w:val="24"/>
        </w:rPr>
      </w:pPr>
    </w:p>
    <w:p w:rsidR="000024AF" w:rsidRPr="000024AF" w:rsidRDefault="001C5C24" w:rsidP="00004E15">
      <w:pPr>
        <w:pStyle w:val="Item"/>
        <w:tabs>
          <w:tab w:val="left" w:pos="3686"/>
        </w:tabs>
        <w:ind w:left="5954" w:hanging="5378"/>
        <w:rPr>
          <w:sz w:val="24"/>
          <w:szCs w:val="24"/>
        </w:rPr>
      </w:pPr>
      <w:r w:rsidRPr="000024AF">
        <w:rPr>
          <w:sz w:val="24"/>
          <w:szCs w:val="24"/>
        </w:rPr>
        <w:t>Rafael  Viníscius Ribeiro Oliveira</w:t>
      </w:r>
      <w:r w:rsidR="000024AF" w:rsidRPr="000024AF">
        <w:rPr>
          <w:sz w:val="24"/>
          <w:szCs w:val="24"/>
        </w:rPr>
        <w:t xml:space="preserve"> -</w:t>
      </w:r>
      <w:r w:rsidRPr="000024AF">
        <w:rPr>
          <w:sz w:val="24"/>
          <w:szCs w:val="24"/>
        </w:rPr>
        <w:t xml:space="preserve"> IFMA-Monte Castelo</w:t>
      </w:r>
    </w:p>
    <w:p w:rsidR="005043A2" w:rsidRPr="000024AF" w:rsidRDefault="00004E15" w:rsidP="000024AF">
      <w:pPr>
        <w:pStyle w:val="Item"/>
        <w:tabs>
          <w:tab w:val="left" w:pos="3686"/>
        </w:tabs>
        <w:ind w:left="1134"/>
        <w:rPr>
          <w:b/>
          <w:sz w:val="24"/>
          <w:szCs w:val="24"/>
        </w:rPr>
      </w:pPr>
      <w:r w:rsidRPr="000024AF">
        <w:rPr>
          <w:b/>
          <w:sz w:val="24"/>
          <w:szCs w:val="24"/>
        </w:rPr>
        <w:t>Administra</w:t>
      </w:r>
      <w:r w:rsidR="000024AF" w:rsidRPr="000024AF">
        <w:rPr>
          <w:b/>
          <w:sz w:val="24"/>
          <w:szCs w:val="24"/>
        </w:rPr>
        <w:t>dor de Banco de Dados, Designer</w:t>
      </w:r>
    </w:p>
    <w:p w:rsidR="000024AF" w:rsidRDefault="000024AF" w:rsidP="000024AF">
      <w:pPr>
        <w:pStyle w:val="Item"/>
        <w:tabs>
          <w:tab w:val="left" w:pos="3686"/>
        </w:tabs>
        <w:ind w:left="1134"/>
        <w:rPr>
          <w:sz w:val="24"/>
          <w:szCs w:val="24"/>
        </w:rPr>
      </w:pPr>
    </w:p>
    <w:p w:rsidR="000024AF" w:rsidRPr="000024AF" w:rsidRDefault="000024AF" w:rsidP="000024AF">
      <w:pPr>
        <w:pStyle w:val="Item"/>
        <w:tabs>
          <w:tab w:val="left" w:pos="3686"/>
        </w:tabs>
        <w:ind w:left="1134"/>
        <w:rPr>
          <w:sz w:val="24"/>
          <w:szCs w:val="24"/>
        </w:rPr>
      </w:pPr>
    </w:p>
    <w:p w:rsidR="005043A2" w:rsidRPr="000024AF" w:rsidRDefault="005043A2">
      <w:pPr>
        <w:pStyle w:val="Ttulo-Item"/>
        <w:pBdr>
          <w:top w:val="single" w:sz="6" w:space="4" w:color="auto"/>
        </w:pBdr>
        <w:spacing w:before="120"/>
        <w:rPr>
          <w:rFonts w:ascii="Times New Roman" w:hAnsi="Times New Roman"/>
          <w:sz w:val="24"/>
          <w:szCs w:val="24"/>
        </w:rPr>
      </w:pPr>
      <w:r w:rsidRPr="000024AF">
        <w:rPr>
          <w:rFonts w:ascii="Times New Roman" w:hAnsi="Times New Roman"/>
          <w:sz w:val="24"/>
          <w:szCs w:val="24"/>
        </w:rPr>
        <w:t>Público Alvo</w:t>
      </w:r>
    </w:p>
    <w:p w:rsidR="000024AF" w:rsidRDefault="000024AF" w:rsidP="000024AF">
      <w:pPr>
        <w:pStyle w:val="Item"/>
        <w:ind w:left="1134" w:hanging="558"/>
        <w:rPr>
          <w:sz w:val="24"/>
          <w:szCs w:val="24"/>
        </w:rPr>
      </w:pPr>
    </w:p>
    <w:p w:rsidR="005043A2" w:rsidRPr="000024AF" w:rsidRDefault="000024AF" w:rsidP="000024AF">
      <w:pPr>
        <w:pStyle w:val="Item"/>
        <w:ind w:left="1134" w:hanging="558"/>
        <w:rPr>
          <w:sz w:val="24"/>
          <w:szCs w:val="24"/>
        </w:rPr>
      </w:pPr>
      <w:r>
        <w:rPr>
          <w:sz w:val="24"/>
          <w:szCs w:val="24"/>
        </w:rPr>
        <w:t xml:space="preserve">Este manual destina-se a </w:t>
      </w:r>
      <w:r w:rsidR="00FA0A83" w:rsidRPr="000024AF">
        <w:rPr>
          <w:sz w:val="24"/>
          <w:szCs w:val="24"/>
        </w:rPr>
        <w:t>equipe de desenvolvimento</w:t>
      </w:r>
      <w:r>
        <w:rPr>
          <w:sz w:val="24"/>
          <w:szCs w:val="24"/>
        </w:rPr>
        <w:t xml:space="preserve"> e testes </w:t>
      </w:r>
      <w:r w:rsidR="00FA0A83" w:rsidRPr="000024AF">
        <w:rPr>
          <w:sz w:val="24"/>
          <w:szCs w:val="24"/>
        </w:rPr>
        <w:t xml:space="preserve">do </w:t>
      </w:r>
      <w:r w:rsidR="004D6CBE">
        <w:rPr>
          <w:b/>
          <w:sz w:val="24"/>
          <w:szCs w:val="24"/>
        </w:rPr>
        <w:t>Sistema de Controle de Rotinas de Manutenção.</w:t>
      </w:r>
    </w:p>
    <w:p w:rsidR="005043A2" w:rsidRPr="00935470" w:rsidRDefault="005043A2">
      <w:pPr>
        <w:pStyle w:val="TextoNormal"/>
        <w:pBdr>
          <w:top w:val="single" w:sz="6" w:space="5" w:color="auto"/>
          <w:bottom w:val="single" w:sz="6" w:space="5" w:color="auto"/>
        </w:pBdr>
        <w:spacing w:before="3120"/>
        <w:ind w:left="0"/>
        <w:jc w:val="center"/>
        <w:rPr>
          <w:sz w:val="16"/>
        </w:rPr>
      </w:pPr>
      <w:r w:rsidRPr="00935470">
        <w:rPr>
          <w:sz w:val="16"/>
        </w:rPr>
        <w:t>Versão &lt;</w:t>
      </w:r>
      <w:r w:rsidR="000024AF">
        <w:rPr>
          <w:sz w:val="16"/>
        </w:rPr>
        <w:t>1</w:t>
      </w:r>
      <w:r w:rsidR="004C377D">
        <w:rPr>
          <w:sz w:val="16"/>
        </w:rPr>
        <w:t>.</w:t>
      </w:r>
      <w:r w:rsidR="004D6CBE">
        <w:rPr>
          <w:sz w:val="16"/>
        </w:rPr>
        <w:t>0</w:t>
      </w:r>
      <w:r w:rsidRPr="00935470">
        <w:rPr>
          <w:sz w:val="16"/>
        </w:rPr>
        <w:t>&gt; - &lt;</w:t>
      </w:r>
      <w:r w:rsidR="001C5C24" w:rsidRPr="00935470">
        <w:rPr>
          <w:sz w:val="16"/>
        </w:rPr>
        <w:t>São Luís</w:t>
      </w:r>
      <w:r w:rsidRPr="00935470">
        <w:rPr>
          <w:sz w:val="16"/>
        </w:rPr>
        <w:t>&gt;, &lt;</w:t>
      </w:r>
      <w:r w:rsidR="004D6CBE">
        <w:rPr>
          <w:sz w:val="16"/>
        </w:rPr>
        <w:t>maio</w:t>
      </w:r>
      <w:r w:rsidRPr="00935470">
        <w:rPr>
          <w:sz w:val="16"/>
        </w:rPr>
        <w:t>&gt; de &lt;</w:t>
      </w:r>
      <w:r w:rsidR="001C5C24" w:rsidRPr="00935470">
        <w:rPr>
          <w:sz w:val="16"/>
        </w:rPr>
        <w:t>201</w:t>
      </w:r>
      <w:r w:rsidR="004D6CBE">
        <w:rPr>
          <w:sz w:val="16"/>
        </w:rPr>
        <w:t>8</w:t>
      </w:r>
      <w:r w:rsidRPr="00935470">
        <w:rPr>
          <w:sz w:val="16"/>
        </w:rPr>
        <w:t>&gt;</w:t>
      </w:r>
    </w:p>
    <w:p w:rsidR="005043A2" w:rsidRPr="00935470" w:rsidRDefault="005043A2" w:rsidP="001C5C24">
      <w:pPr>
        <w:pStyle w:val="TextoNormal"/>
        <w:ind w:left="900" w:right="929"/>
        <w:rPr>
          <w:sz w:val="16"/>
        </w:rPr>
      </w:pPr>
      <w:r w:rsidRPr="00935470">
        <w:rPr>
          <w:sz w:val="16"/>
        </w:rPr>
        <w:t>Dúvidas, críticas e sugestões devem ser encaminhadas por escrito para o seguinte endereço eletrônico:</w:t>
      </w:r>
    </w:p>
    <w:p w:rsidR="005043A2" w:rsidRPr="00935470" w:rsidRDefault="005043A2">
      <w:pPr>
        <w:pStyle w:val="TextoNormal"/>
        <w:ind w:left="1440" w:right="1109"/>
        <w:rPr>
          <w:sz w:val="16"/>
        </w:rPr>
      </w:pPr>
      <w:r w:rsidRPr="00935470">
        <w:rPr>
          <w:sz w:val="16"/>
        </w:rPr>
        <w:t>&lt;</w:t>
      </w:r>
      <w:r w:rsidR="001C5C24" w:rsidRPr="00935470">
        <w:rPr>
          <w:sz w:val="16"/>
        </w:rPr>
        <w:t>ana.amurim@</w:t>
      </w:r>
      <w:r w:rsidR="00DA376B">
        <w:rPr>
          <w:sz w:val="16"/>
        </w:rPr>
        <w:t>acad.ifma.edu.br</w:t>
      </w:r>
      <w:r w:rsidRPr="00935470">
        <w:rPr>
          <w:sz w:val="16"/>
        </w:rPr>
        <w:t>&gt;</w:t>
      </w:r>
    </w:p>
    <w:p w:rsidR="001C5C24" w:rsidRDefault="001C5C24">
      <w:pPr>
        <w:pStyle w:val="TextoNormal"/>
        <w:ind w:left="1440" w:right="1109"/>
        <w:rPr>
          <w:sz w:val="16"/>
        </w:rPr>
      </w:pPr>
      <w:r w:rsidRPr="00935470">
        <w:rPr>
          <w:sz w:val="16"/>
        </w:rPr>
        <w:t>&lt;</w:t>
      </w:r>
      <w:r w:rsidR="00DA376B" w:rsidRPr="00DA376B">
        <w:rPr>
          <w:sz w:val="16"/>
        </w:rPr>
        <w:t xml:space="preserve">danyllo.carlos@acad.ifma.edu.br </w:t>
      </w:r>
      <w:r w:rsidRPr="00935470">
        <w:rPr>
          <w:sz w:val="16"/>
        </w:rPr>
        <w:t>&gt;</w:t>
      </w:r>
    </w:p>
    <w:p w:rsidR="005D2FC5" w:rsidRPr="00935470" w:rsidRDefault="005D2FC5">
      <w:pPr>
        <w:pStyle w:val="TextoNormal"/>
        <w:ind w:left="1440" w:right="1109"/>
        <w:rPr>
          <w:sz w:val="16"/>
        </w:rPr>
      </w:pPr>
      <w:r>
        <w:rPr>
          <w:sz w:val="16"/>
        </w:rPr>
        <w:t>&lt;rafaviniscius@</w:t>
      </w:r>
      <w:r w:rsidR="00DA376B" w:rsidRPr="00DA376B">
        <w:rPr>
          <w:sz w:val="16"/>
        </w:rPr>
        <w:t xml:space="preserve"> </w:t>
      </w:r>
      <w:r w:rsidR="00DA376B">
        <w:rPr>
          <w:sz w:val="16"/>
        </w:rPr>
        <w:t xml:space="preserve">acad.ifma.edu.br </w:t>
      </w:r>
      <w:r>
        <w:rPr>
          <w:sz w:val="16"/>
        </w:rPr>
        <w:t>&gt;</w:t>
      </w:r>
    </w:p>
    <w:p w:rsidR="001C5C24" w:rsidRPr="00935470" w:rsidRDefault="001C5C24">
      <w:pPr>
        <w:pStyle w:val="TextoNormal"/>
        <w:ind w:left="1440" w:right="1109"/>
        <w:rPr>
          <w:sz w:val="16"/>
        </w:rPr>
      </w:pPr>
    </w:p>
    <w:p w:rsidR="005043A2" w:rsidRPr="00935470" w:rsidRDefault="005043A2">
      <w:pPr>
        <w:pStyle w:val="TextoNormal"/>
        <w:ind w:left="900" w:right="1109"/>
        <w:rPr>
          <w:sz w:val="16"/>
        </w:rPr>
      </w:pPr>
      <w:r w:rsidRPr="00935470">
        <w:rPr>
          <w:sz w:val="16"/>
        </w:rPr>
        <w:t>Recomendamos que o assunto seja identificado com o título desta obra. Alertamos ainda para a importância de se identificar o endereço e o nome completos do remetente para que seja possível o envio de respostas.</w:t>
      </w:r>
    </w:p>
    <w:p w:rsidR="005043A2" w:rsidRPr="00935470" w:rsidRDefault="005043A2">
      <w:pPr>
        <w:pStyle w:val="TextoNormal"/>
        <w:pBdr>
          <w:top w:val="single" w:sz="6" w:space="5" w:color="auto"/>
        </w:pBdr>
        <w:ind w:left="0"/>
        <w:jc w:val="center"/>
        <w:rPr>
          <w:sz w:val="16"/>
        </w:rPr>
      </w:pPr>
    </w:p>
    <w:p w:rsidR="005043A2" w:rsidRPr="00935470" w:rsidRDefault="005043A2">
      <w:pPr>
        <w:pStyle w:val="TextoNormal"/>
        <w:ind w:left="0"/>
        <w:jc w:val="center"/>
        <w:rPr>
          <w:sz w:val="16"/>
        </w:rPr>
      </w:pPr>
      <w:r w:rsidRPr="00935470">
        <w:rPr>
          <w:sz w:val="16"/>
        </w:rPr>
        <w:t>Windows e Microsof Word são marcas registradas da Microsoft Corporation</w:t>
      </w:r>
    </w:p>
    <w:p w:rsidR="005043A2" w:rsidRPr="00935470" w:rsidRDefault="005043A2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sz w:val="16"/>
        </w:rPr>
      </w:pPr>
    </w:p>
    <w:p w:rsidR="005043A2" w:rsidRPr="00935470" w:rsidRDefault="005043A2">
      <w:pPr>
        <w:pStyle w:val="TextoNormal"/>
        <w:pBdr>
          <w:top w:val="single" w:sz="6" w:space="5" w:color="auto"/>
          <w:bottom w:val="single" w:sz="6" w:space="5" w:color="auto"/>
        </w:pBdr>
        <w:ind w:left="0"/>
        <w:jc w:val="center"/>
        <w:rPr>
          <w:sz w:val="16"/>
        </w:rPr>
        <w:sectPr w:rsidR="005043A2" w:rsidRPr="00935470">
          <w:headerReference w:type="default" r:id="rId10"/>
          <w:footerReference w:type="default" r:id="rId11"/>
          <w:pgSz w:w="11909" w:h="16834" w:code="9"/>
          <w:pgMar w:top="1440" w:right="1440" w:bottom="1440" w:left="1440" w:header="720" w:footer="864" w:gutter="0"/>
          <w:pgNumType w:start="1"/>
          <w:cols w:space="720"/>
        </w:sectPr>
      </w:pPr>
    </w:p>
    <w:p w:rsidR="005043A2" w:rsidRPr="00935470" w:rsidRDefault="005043A2" w:rsidP="00935470">
      <w:pPr>
        <w:pStyle w:val="Sumrio-Captulo"/>
        <w:spacing w:after="240"/>
        <w:rPr>
          <w:rFonts w:ascii="Times New Roman" w:hAnsi="Times New Roman"/>
        </w:rPr>
      </w:pPr>
      <w:r w:rsidRPr="00935470">
        <w:rPr>
          <w:rFonts w:ascii="Times New Roman" w:hAnsi="Times New Roman"/>
        </w:rPr>
        <w:lastRenderedPageBreak/>
        <w:t>Sumário</w:t>
      </w:r>
    </w:p>
    <w:p w:rsidR="006F7769" w:rsidRPr="00935470" w:rsidRDefault="006F7769" w:rsidP="006F7769">
      <w:pPr>
        <w:pStyle w:val="Sumrio1"/>
        <w:tabs>
          <w:tab w:val="right" w:pos="9072"/>
        </w:tabs>
        <w:rPr>
          <w:rFonts w:ascii="Times New Roman" w:hAnsi="Times New Roman" w:cs="Times New Roman"/>
          <w:b w:val="0"/>
          <w:bCs w:val="0"/>
          <w:caps w:val="0"/>
          <w:szCs w:val="24"/>
        </w:rPr>
      </w:pPr>
      <w:r w:rsidRPr="00935470">
        <w:rPr>
          <w:rFonts w:ascii="Times New Roman" w:hAnsi="Times New Roman" w:cs="Times New Roman"/>
          <w:b w:val="0"/>
          <w:bCs w:val="0"/>
          <w:caps w:val="0"/>
          <w:szCs w:val="24"/>
        </w:rPr>
        <w:tab/>
      </w:r>
      <w:proofErr w:type="gramStart"/>
      <w:r w:rsidRPr="00935470">
        <w:rPr>
          <w:rFonts w:ascii="Times New Roman" w:hAnsi="Times New Roman" w:cs="Times New Roman"/>
          <w:b w:val="0"/>
          <w:bCs w:val="0"/>
          <w:caps w:val="0"/>
          <w:szCs w:val="24"/>
        </w:rPr>
        <w:t>p.</w:t>
      </w:r>
      <w:proofErr w:type="gramEnd"/>
    </w:p>
    <w:p w:rsidR="00756EC6" w:rsidRDefault="0078653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0E0640">
        <w:rPr>
          <w:rFonts w:ascii="Times New Roman" w:hAnsi="Times New Roman" w:cs="Times New Roman"/>
          <w:color w:val="365F91"/>
          <w:szCs w:val="24"/>
        </w:rPr>
        <w:fldChar w:fldCharType="begin"/>
      </w:r>
      <w:r w:rsidRPr="000E0640">
        <w:rPr>
          <w:rFonts w:ascii="Times New Roman" w:hAnsi="Times New Roman" w:cs="Times New Roman"/>
          <w:color w:val="365F91"/>
          <w:szCs w:val="24"/>
        </w:rPr>
        <w:instrText xml:space="preserve"> TOC \o "1-2" \f \h \z \t "Título 3;3;Capítulo;1" </w:instrText>
      </w:r>
      <w:r w:rsidRPr="000E0640">
        <w:rPr>
          <w:rFonts w:ascii="Times New Roman" w:hAnsi="Times New Roman" w:cs="Times New Roman"/>
          <w:color w:val="365F91"/>
          <w:szCs w:val="24"/>
        </w:rPr>
        <w:fldChar w:fldCharType="separate"/>
      </w:r>
      <w:hyperlink w:anchor="_Toc493667951" w:history="1">
        <w:r w:rsidR="00756EC6" w:rsidRPr="00E87E8B">
          <w:rPr>
            <w:rStyle w:val="Hyperlink"/>
            <w:rFonts w:ascii="Times New Roman" w:hAnsi="Times New Roman"/>
            <w:noProof/>
          </w:rPr>
          <w:t>Introdução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_Toc493667951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52" w:history="1">
        <w:r w:rsidR="00756EC6" w:rsidRPr="00E87E8B">
          <w:rPr>
            <w:rStyle w:val="Hyperlink"/>
            <w:noProof/>
          </w:rPr>
          <w:t>Visão geral deste documento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_Toc493667952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53" w:history="1">
        <w:r w:rsidR="00756EC6" w:rsidRPr="00E87E8B">
          <w:rPr>
            <w:rStyle w:val="Hyperlink"/>
            <w:noProof/>
          </w:rPr>
          <w:t>Convenções, termos e abreviações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_Toc493667953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54" w:history="1">
        <w:r w:rsidR="00756EC6" w:rsidRPr="00E87E8B">
          <w:rPr>
            <w:rStyle w:val="Hyperlink"/>
            <w:rFonts w:ascii="Times New Roman" w:hAnsi="Times New Roman"/>
            <w:noProof/>
          </w:rPr>
          <w:t>Identificação dos Requisitos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_Toc493667954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55" w:history="1">
        <w:r w:rsidR="00756EC6" w:rsidRPr="00E87E8B">
          <w:rPr>
            <w:rStyle w:val="Hyperlink"/>
            <w:rFonts w:ascii="Times New Roman" w:hAnsi="Times New Roman"/>
            <w:noProof/>
          </w:rPr>
          <w:t>Prioridades dos Requisitos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_Toc493667955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1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3667956" w:history="1">
        <w:r w:rsidR="00756EC6" w:rsidRPr="00E87E8B">
          <w:rPr>
            <w:rStyle w:val="Hyperlink"/>
            <w:rFonts w:ascii="Times New Roman" w:hAnsi="Times New Roman"/>
            <w:noProof/>
          </w:rPr>
          <w:t>Capítulo 1 Descrição geral do sistema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_Toc493667956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57" w:history="1">
        <w:r w:rsidR="00756EC6" w:rsidRPr="00E87E8B">
          <w:rPr>
            <w:rStyle w:val="Hyperlink"/>
            <w:noProof/>
          </w:rPr>
          <w:t>1.1 Abrangência e sistemas relacionados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_Toc493667957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58" w:history="1">
        <w:r w:rsidR="00756EC6" w:rsidRPr="00E87E8B">
          <w:rPr>
            <w:rStyle w:val="Hyperlink"/>
            <w:noProof/>
          </w:rPr>
          <w:t>1.2 Descrição dos usuários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_Toc493667958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59" w:history="1">
        <w:r w:rsidR="00756EC6" w:rsidRPr="00E87E8B">
          <w:rPr>
            <w:rStyle w:val="Hyperlink"/>
            <w:noProof/>
          </w:rPr>
          <w:t>&lt;Desenvolvedores&gt;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_Toc493667959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60" w:history="1">
        <w:r w:rsidR="00756EC6" w:rsidRPr="00E87E8B">
          <w:rPr>
            <w:rStyle w:val="Hyperlink"/>
            <w:noProof/>
          </w:rPr>
          <w:t xml:space="preserve">&lt;Usuários Finais: Servidores do </w:t>
        </w:r>
        <w:r w:rsidR="00DA376B">
          <w:rPr>
            <w:rStyle w:val="Hyperlink"/>
            <w:noProof/>
          </w:rPr>
          <w:t>IFMA</w:t>
        </w:r>
        <w:r w:rsidR="00756EC6" w:rsidRPr="00E87E8B">
          <w:rPr>
            <w:rStyle w:val="Hyperlink"/>
            <w:noProof/>
          </w:rPr>
          <w:t xml:space="preserve"> &gt;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_Toc493667960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3667961" w:history="1">
        <w:r w:rsidR="00756EC6" w:rsidRPr="00E87E8B">
          <w:rPr>
            <w:rStyle w:val="Hyperlink"/>
            <w:rFonts w:ascii="Times New Roman" w:hAnsi="Times New Roman"/>
            <w:noProof/>
          </w:rPr>
          <w:t>Capítulo 2 Requisitos funcionais (Casos de Uso)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_Toc493667961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2" w:history="1">
        <w:r w:rsidR="00756EC6" w:rsidRPr="00E87E8B">
          <w:rPr>
            <w:rStyle w:val="Hyperlink"/>
            <w:noProof/>
          </w:rPr>
          <w:t>2. 1 Requisitos do Sistema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_Toc493667962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3" w:history="1">
        <w:r w:rsidR="00756EC6" w:rsidRPr="00E87E8B">
          <w:rPr>
            <w:rStyle w:val="Hyperlink"/>
            <w:noProof/>
          </w:rPr>
          <w:t>2.2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56EC6" w:rsidRPr="00E87E8B">
          <w:rPr>
            <w:rStyle w:val="Hyperlink"/>
            <w:noProof/>
          </w:rPr>
          <w:t>Especificações de Caso de Uso (Ana Cristina)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_Toc493667963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4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64" w:history="1">
        <w:r w:rsidR="00756EC6" w:rsidRPr="00E87E8B">
          <w:rPr>
            <w:rStyle w:val="Hyperlink"/>
            <w:rFonts w:ascii="Times New Roman" w:hAnsi="Times New Roman" w:cs="Times New Roman"/>
            <w:noProof/>
          </w:rPr>
          <w:t>2.2.1 Atores e Casos de Uso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_Toc493667964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4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93667965" w:history="1">
        <w:r w:rsidR="00756EC6" w:rsidRPr="00E87E8B">
          <w:rPr>
            <w:rStyle w:val="Hyperlink"/>
            <w:rFonts w:ascii="Times New Roman" w:hAnsi="Times New Roman"/>
            <w:noProof/>
          </w:rPr>
          <w:t>2.2.3 Descrição dos Casos de Uso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_Toc493667965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5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3667966" w:history="1">
        <w:r w:rsidR="00756EC6" w:rsidRPr="00E87E8B">
          <w:rPr>
            <w:rStyle w:val="Hyperlink"/>
            <w:rFonts w:ascii="Times New Roman" w:hAnsi="Times New Roman"/>
            <w:noProof/>
          </w:rPr>
          <w:t>Capítulo 3  Diagramas do Sistema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_Toc493667966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29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7" w:history="1">
        <w:r w:rsidR="00756EC6" w:rsidRPr="00E87E8B">
          <w:rPr>
            <w:rStyle w:val="Hyperlink"/>
            <w:noProof/>
          </w:rPr>
          <w:t>2.3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56EC6" w:rsidRPr="00E87E8B">
          <w:rPr>
            <w:rStyle w:val="Hyperlink"/>
            <w:noProof/>
          </w:rPr>
          <w:t>Diagram</w:t>
        </w:r>
        <w:r w:rsidR="00F95253">
          <w:rPr>
            <w:rStyle w:val="Hyperlink"/>
            <w:noProof/>
          </w:rPr>
          <w:t xml:space="preserve">as de Caso de Uso 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_Toc493667967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29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8" w:history="1">
        <w:r w:rsidR="00756EC6" w:rsidRPr="00E87E8B">
          <w:rPr>
            <w:rStyle w:val="Hyperlink"/>
            <w:noProof/>
          </w:rPr>
          <w:t>2.4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56EC6" w:rsidRPr="00E87E8B">
          <w:rPr>
            <w:rStyle w:val="Hyperlink"/>
            <w:noProof/>
          </w:rPr>
          <w:t>Diagrama de Classes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_Toc493667968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33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69" w:history="1">
        <w:r w:rsidR="00756EC6" w:rsidRPr="00E87E8B">
          <w:rPr>
            <w:rStyle w:val="Hyperlink"/>
            <w:noProof/>
          </w:rPr>
          <w:t>2.5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56EC6" w:rsidRPr="00E87E8B">
          <w:rPr>
            <w:rStyle w:val="Hyperlink"/>
            <w:noProof/>
          </w:rPr>
          <w:t>Diagramas de Sequência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_Toc493667969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34</w:t>
        </w:r>
        <w:r w:rsidR="00756EC6">
          <w:rPr>
            <w:noProof/>
            <w:webHidden/>
          </w:rPr>
          <w:fldChar w:fldCharType="end"/>
        </w:r>
      </w:hyperlink>
    </w:p>
    <w:p w:rsidR="00756EC6" w:rsidRDefault="00CC0D0E" w:rsidP="00F95253">
      <w:pPr>
        <w:pStyle w:val="Sumrio2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3667970" w:history="1">
        <w:r w:rsidR="00756EC6" w:rsidRPr="00E87E8B">
          <w:rPr>
            <w:rStyle w:val="Hyperlink"/>
            <w:noProof/>
          </w:rPr>
          <w:t>2.6</w:t>
        </w:r>
        <w:r w:rsidR="00756E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F95253">
          <w:rPr>
            <w:rStyle w:val="Hyperlink"/>
            <w:noProof/>
          </w:rPr>
          <w:t>Modelo Relacional do Banco de Dados</w:t>
        </w:r>
        <w:r w:rsidR="00756EC6">
          <w:rPr>
            <w:noProof/>
            <w:webHidden/>
          </w:rPr>
          <w:tab/>
        </w:r>
        <w:r w:rsidR="00756EC6">
          <w:rPr>
            <w:noProof/>
            <w:webHidden/>
          </w:rPr>
          <w:fldChar w:fldCharType="begin"/>
        </w:r>
        <w:r w:rsidR="00756EC6">
          <w:rPr>
            <w:noProof/>
            <w:webHidden/>
          </w:rPr>
          <w:instrText xml:space="preserve"> PAGEREF _Toc493667970 \h </w:instrText>
        </w:r>
        <w:r w:rsidR="00756EC6">
          <w:rPr>
            <w:noProof/>
            <w:webHidden/>
          </w:rPr>
        </w:r>
        <w:r w:rsidR="00756EC6">
          <w:rPr>
            <w:noProof/>
            <w:webHidden/>
          </w:rPr>
          <w:fldChar w:fldCharType="separate"/>
        </w:r>
        <w:r w:rsidR="00756EC6">
          <w:rPr>
            <w:noProof/>
            <w:webHidden/>
          </w:rPr>
          <w:t>35</w:t>
        </w:r>
        <w:r w:rsidR="00756EC6">
          <w:rPr>
            <w:noProof/>
            <w:webHidden/>
          </w:rPr>
          <w:fldChar w:fldCharType="end"/>
        </w:r>
      </w:hyperlink>
    </w:p>
    <w:p w:rsidR="005043A2" w:rsidRPr="00935470" w:rsidRDefault="00786538" w:rsidP="00786538">
      <w:pPr>
        <w:tabs>
          <w:tab w:val="right" w:leader="dot" w:pos="9072"/>
        </w:tabs>
        <w:outlineLvl w:val="0"/>
      </w:pPr>
      <w:r w:rsidRPr="000E0640">
        <w:rPr>
          <w:color w:val="365F91"/>
          <w:szCs w:val="24"/>
        </w:rPr>
        <w:fldChar w:fldCharType="end"/>
      </w:r>
    </w:p>
    <w:p w:rsidR="005043A2" w:rsidRDefault="005043A2"/>
    <w:p w:rsidR="000E0640" w:rsidRPr="00935470" w:rsidRDefault="000E0640">
      <w:pPr>
        <w:sectPr w:rsidR="000E0640" w:rsidRPr="00935470" w:rsidSect="006F7769">
          <w:headerReference w:type="default" r:id="rId12"/>
          <w:footerReference w:type="default" r:id="rId13"/>
          <w:pgSz w:w="11906" w:h="16838" w:code="9"/>
          <w:pgMar w:top="1701" w:right="1134" w:bottom="1134" w:left="1134" w:header="680" w:footer="680" w:gutter="567"/>
          <w:cols w:space="720"/>
          <w:docGrid w:linePitch="272"/>
        </w:sectPr>
      </w:pPr>
    </w:p>
    <w:p w:rsidR="005043A2" w:rsidRPr="00935470" w:rsidRDefault="005043A2" w:rsidP="00B94EA8">
      <w:pPr>
        <w:pStyle w:val="Ttulo1"/>
        <w:spacing w:after="0"/>
        <w:rPr>
          <w:rFonts w:ascii="Times New Roman" w:hAnsi="Times New Roman"/>
        </w:rPr>
      </w:pPr>
      <w:bookmarkStart w:id="3" w:name="_Toc467473439"/>
      <w:bookmarkStart w:id="4" w:name="_Toc467473971"/>
      <w:bookmarkStart w:id="5" w:name="_Toc467477710"/>
      <w:bookmarkStart w:id="6" w:name="_Toc467494864"/>
      <w:bookmarkStart w:id="7" w:name="_Toc467495234"/>
      <w:bookmarkStart w:id="8" w:name="_Toc468086040"/>
      <w:bookmarkStart w:id="9" w:name="_Toc490910515"/>
      <w:bookmarkStart w:id="10" w:name="_Toc477170724"/>
      <w:bookmarkStart w:id="11" w:name="_Toc493667951"/>
      <w:r w:rsidRPr="00935470">
        <w:rPr>
          <w:rFonts w:ascii="Times New Roman" w:hAnsi="Times New Roman"/>
        </w:rPr>
        <w:lastRenderedPageBreak/>
        <w:t>Introdução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5043A2" w:rsidRPr="00935470" w:rsidRDefault="005043A2" w:rsidP="00B94EA8">
      <w:pPr>
        <w:pStyle w:val="TextoNormal"/>
        <w:spacing w:after="120"/>
      </w:pPr>
      <w:r w:rsidRPr="00935470">
        <w:t xml:space="preserve">Este documento especifica o sistema </w:t>
      </w:r>
      <w:r w:rsidR="00FA0A83" w:rsidRPr="00935470">
        <w:t>&lt;</w:t>
      </w:r>
      <w:r w:rsidR="00AC1B33">
        <w:t>Sistema de controle de rotinas de manutenção</w:t>
      </w:r>
      <w:r w:rsidR="00FA0A83" w:rsidRPr="00935470">
        <w:t xml:space="preserve">&gt;, </w:t>
      </w:r>
      <w:r w:rsidRPr="00935470">
        <w:t>fornecendo aos desenvolvedores as informações necessárias para o projeto e implementação, assim como para a realização dos testes e homologação do sistema.</w:t>
      </w:r>
    </w:p>
    <w:p w:rsidR="005043A2" w:rsidRPr="00935470" w:rsidRDefault="005043A2" w:rsidP="00756EC6">
      <w:pPr>
        <w:pStyle w:val="Ttulo2"/>
        <w:numPr>
          <w:ilvl w:val="0"/>
          <w:numId w:val="0"/>
        </w:numPr>
        <w:ind w:left="375"/>
      </w:pPr>
      <w:bookmarkStart w:id="12" w:name="_Toc467473440"/>
      <w:bookmarkStart w:id="13" w:name="_Toc467473972"/>
      <w:bookmarkStart w:id="14" w:name="_Toc467477711"/>
      <w:bookmarkStart w:id="15" w:name="_Toc467494865"/>
      <w:bookmarkStart w:id="16" w:name="_Toc467495235"/>
      <w:bookmarkStart w:id="17" w:name="_Toc468086041"/>
      <w:bookmarkStart w:id="18" w:name="_Toc490910516"/>
      <w:bookmarkStart w:id="19" w:name="_Toc477170725"/>
      <w:bookmarkStart w:id="20" w:name="_Toc493667952"/>
      <w:r w:rsidRPr="00935470">
        <w:t>Visão geral deste documento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5043A2" w:rsidRPr="00935470" w:rsidRDefault="005043A2" w:rsidP="00B94EA8">
      <w:pPr>
        <w:pStyle w:val="TextoNormal"/>
        <w:spacing w:after="0"/>
      </w:pPr>
      <w:r w:rsidRPr="00935470"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&lt;</w:t>
      </w:r>
      <w:r w:rsidR="00CB3004">
        <w:t>AER Sistema de Controle de Documento</w:t>
      </w:r>
      <w:r w:rsidR="00C84575" w:rsidRPr="00935470">
        <w:t xml:space="preserve"> </w:t>
      </w:r>
      <w:r w:rsidRPr="00935470">
        <w:t>&gt; e estão organizadas como descrito abaixo.</w:t>
      </w:r>
    </w:p>
    <w:p w:rsidR="005043A2" w:rsidRPr="00935470" w:rsidRDefault="005043A2" w:rsidP="00D93AE3">
      <w:pPr>
        <w:pStyle w:val="Commarcadores"/>
        <w:tabs>
          <w:tab w:val="clear" w:pos="567"/>
          <w:tab w:val="num" w:pos="360"/>
        </w:tabs>
        <w:spacing w:line="240" w:lineRule="auto"/>
      </w:pPr>
      <w:r w:rsidRPr="00935470">
        <w:t>Seção 2</w:t>
      </w:r>
      <w:r w:rsidRPr="00935470">
        <w:rPr>
          <w:b w:val="0"/>
        </w:rPr>
        <w:t xml:space="preserve"> – Descrição geral do sistema: apresenta uma visão geral do sistema, caracterizando qual é o seu escopo e descrevendo seus usuários.</w:t>
      </w:r>
    </w:p>
    <w:p w:rsidR="005043A2" w:rsidRPr="00935470" w:rsidRDefault="005043A2" w:rsidP="00D93AE3">
      <w:pPr>
        <w:pStyle w:val="Commarcadores"/>
        <w:tabs>
          <w:tab w:val="clear" w:pos="567"/>
          <w:tab w:val="num" w:pos="360"/>
        </w:tabs>
        <w:spacing w:line="240" w:lineRule="auto"/>
        <w:rPr>
          <w:b w:val="0"/>
        </w:rPr>
      </w:pPr>
      <w:r w:rsidRPr="00935470">
        <w:t>Seção 3</w:t>
      </w:r>
      <w:r w:rsidRPr="00935470">
        <w:rPr>
          <w:b w:val="0"/>
        </w:rPr>
        <w:t xml:space="preserve"> – </w:t>
      </w:r>
      <w:r w:rsidR="00632CBE">
        <w:rPr>
          <w:b w:val="0"/>
        </w:rPr>
        <w:t>Diagramas do Sistema</w:t>
      </w:r>
      <w:r w:rsidRPr="00935470">
        <w:rPr>
          <w:b w:val="0"/>
        </w:rPr>
        <w:t xml:space="preserve">: </w:t>
      </w:r>
      <w:r w:rsidR="00632CBE">
        <w:rPr>
          <w:b w:val="0"/>
        </w:rPr>
        <w:t>Apresenta os diagramas do sistema: Diagramas de Caso de Uso, Diagramas de Classe</w:t>
      </w:r>
      <w:r w:rsidR="00881B99">
        <w:rPr>
          <w:b w:val="0"/>
        </w:rPr>
        <w:t xml:space="preserve"> e</w:t>
      </w:r>
      <w:r w:rsidR="00632CBE">
        <w:rPr>
          <w:b w:val="0"/>
        </w:rPr>
        <w:t xml:space="preserve"> Diagramas de Sequ</w:t>
      </w:r>
      <w:r w:rsidR="00881B99">
        <w:rPr>
          <w:b w:val="0"/>
        </w:rPr>
        <w:t>ê</w:t>
      </w:r>
      <w:r w:rsidR="00632CBE">
        <w:rPr>
          <w:b w:val="0"/>
        </w:rPr>
        <w:t>ncia</w:t>
      </w:r>
      <w:r w:rsidRPr="00935470">
        <w:rPr>
          <w:b w:val="0"/>
        </w:rPr>
        <w:t>.</w:t>
      </w:r>
    </w:p>
    <w:p w:rsidR="005043A2" w:rsidRPr="00935470" w:rsidRDefault="005043A2" w:rsidP="00756EC6">
      <w:pPr>
        <w:pStyle w:val="Ttulo2"/>
        <w:numPr>
          <w:ilvl w:val="0"/>
          <w:numId w:val="0"/>
        </w:numPr>
        <w:ind w:left="375"/>
      </w:pPr>
      <w:bookmarkStart w:id="21" w:name="_Toc467473441"/>
      <w:bookmarkStart w:id="22" w:name="_Toc467473973"/>
      <w:bookmarkStart w:id="23" w:name="_Toc467477712"/>
      <w:bookmarkStart w:id="24" w:name="_Toc467494866"/>
      <w:bookmarkStart w:id="25" w:name="_Toc467495236"/>
      <w:bookmarkStart w:id="26" w:name="_Toc468086042"/>
      <w:bookmarkStart w:id="27" w:name="_Toc490910517"/>
      <w:bookmarkStart w:id="28" w:name="_Toc477170726"/>
      <w:bookmarkStart w:id="29" w:name="_Toc493667953"/>
      <w:r w:rsidRPr="00935470">
        <w:t>Convenções, termos e abreviações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5043A2" w:rsidRPr="00935470" w:rsidRDefault="005043A2">
      <w:pPr>
        <w:pStyle w:val="TextoNormal"/>
      </w:pPr>
      <w:r w:rsidRPr="00935470">
        <w:t>A correta interpretação deste documento exige o conhecimento de algumas convenções e termos específicos, que são descritos a seguir.</w:t>
      </w:r>
    </w:p>
    <w:p w:rsidR="005043A2" w:rsidRPr="00935470" w:rsidRDefault="005043A2" w:rsidP="00B94EA8">
      <w:pPr>
        <w:pStyle w:val="Ttulo3"/>
        <w:spacing w:before="60" w:after="0"/>
        <w:rPr>
          <w:rFonts w:ascii="Times New Roman" w:hAnsi="Times New Roman"/>
        </w:rPr>
      </w:pPr>
      <w:bookmarkStart w:id="30" w:name="_Toc468086043"/>
      <w:bookmarkStart w:id="31" w:name="_Toc490910518"/>
      <w:bookmarkStart w:id="32" w:name="_Toc477170727"/>
      <w:bookmarkStart w:id="33" w:name="_Toc493667954"/>
      <w:r w:rsidRPr="00935470">
        <w:rPr>
          <w:rFonts w:ascii="Times New Roman" w:hAnsi="Times New Roman"/>
        </w:rPr>
        <w:t>Identificação dos Requisitos</w:t>
      </w:r>
      <w:bookmarkEnd w:id="30"/>
      <w:bookmarkEnd w:id="31"/>
      <w:bookmarkEnd w:id="32"/>
      <w:bookmarkEnd w:id="33"/>
      <w:r w:rsidRPr="00935470">
        <w:rPr>
          <w:rFonts w:ascii="Times New Roman" w:hAnsi="Times New Roman"/>
        </w:rPr>
        <w:t xml:space="preserve"> </w:t>
      </w:r>
    </w:p>
    <w:p w:rsidR="005043A2" w:rsidRPr="00935470" w:rsidRDefault="005043A2">
      <w:pPr>
        <w:pStyle w:val="TextoNormal"/>
      </w:pPr>
      <w:r w:rsidRPr="00935470">
        <w:t>Por convenção, a referência a requisitos é feita através do nome da subseção onde eles estão descritos, seguido do identificador do requisito, de acordo com o esquema abaixo:</w:t>
      </w:r>
    </w:p>
    <w:p w:rsidR="005043A2" w:rsidRPr="00935470" w:rsidRDefault="005043A2" w:rsidP="00B94EA8">
      <w:pPr>
        <w:pStyle w:val="TextoNormal"/>
        <w:jc w:val="center"/>
      </w:pPr>
      <w:r w:rsidRPr="00935470">
        <w:t>[identificador do requisito]</w:t>
      </w:r>
    </w:p>
    <w:p w:rsidR="005043A2" w:rsidRDefault="005043A2" w:rsidP="00B94EA8">
      <w:pPr>
        <w:pStyle w:val="TextoNormal"/>
        <w:spacing w:after="0"/>
      </w:pPr>
      <w:r w:rsidRPr="00935470">
        <w:t>Por exemplo, o requisito [RF</w:t>
      </w:r>
      <w:r w:rsidR="002377D1" w:rsidRPr="00935470">
        <w:t>12</w:t>
      </w:r>
      <w:r w:rsidRPr="00935470">
        <w:t>] está descrito em um bloco identificado pelo número [</w:t>
      </w:r>
      <w:r w:rsidR="002377D1" w:rsidRPr="00935470">
        <w:t>RF12</w:t>
      </w:r>
      <w:r w:rsidRPr="00935470">
        <w:t>]. Já o requisito não funcional [</w:t>
      </w:r>
      <w:r w:rsidR="002377D1" w:rsidRPr="00935470">
        <w:t>NF03</w:t>
      </w:r>
      <w:r w:rsidRPr="00935470">
        <w:t>] está descrito na seção de requisitos não funcionais, em um bloco identificado por [</w:t>
      </w:r>
      <w:r w:rsidR="002377D1" w:rsidRPr="00935470">
        <w:t>NF03</w:t>
      </w:r>
      <w:r w:rsidR="0068002E">
        <w:t>].</w:t>
      </w:r>
    </w:p>
    <w:p w:rsidR="0068002E" w:rsidRPr="00935470" w:rsidRDefault="0068002E" w:rsidP="0068002E">
      <w:pPr>
        <w:pStyle w:val="TextoNormal"/>
        <w:spacing w:before="0" w:after="0"/>
      </w:pPr>
    </w:p>
    <w:p w:rsidR="005043A2" w:rsidRPr="00935470" w:rsidRDefault="005043A2" w:rsidP="00B94EA8">
      <w:pPr>
        <w:pStyle w:val="Ttulo3"/>
        <w:spacing w:before="0" w:after="0"/>
        <w:rPr>
          <w:rFonts w:ascii="Times New Roman" w:hAnsi="Times New Roman"/>
        </w:rPr>
      </w:pPr>
      <w:bookmarkStart w:id="34" w:name="_Toc468086044"/>
      <w:bookmarkStart w:id="35" w:name="_Toc490910519"/>
      <w:bookmarkStart w:id="36" w:name="_Toc477170728"/>
      <w:bookmarkStart w:id="37" w:name="_Toc493667955"/>
      <w:r w:rsidRPr="00935470">
        <w:rPr>
          <w:rFonts w:ascii="Times New Roman" w:hAnsi="Times New Roman"/>
        </w:rPr>
        <w:t>Prioridades dos Requisitos</w:t>
      </w:r>
      <w:bookmarkEnd w:id="34"/>
      <w:bookmarkEnd w:id="35"/>
      <w:bookmarkEnd w:id="36"/>
      <w:bookmarkEnd w:id="37"/>
    </w:p>
    <w:p w:rsidR="0068002E" w:rsidRDefault="0068002E" w:rsidP="00D93AE3">
      <w:pPr>
        <w:pStyle w:val="TextoNormal"/>
      </w:pPr>
      <w:r>
        <w:t xml:space="preserve">Para estabelecer a prioridade dos requisitos foram adotadas as denominações “essencial”, “importante” e “desejável”. </w:t>
      </w:r>
    </w:p>
    <w:p w:rsidR="0068002E" w:rsidRDefault="0068002E" w:rsidP="00D93AE3">
      <w:pPr>
        <w:numPr>
          <w:ilvl w:val="0"/>
          <w:numId w:val="1"/>
        </w:numPr>
        <w:spacing w:line="240" w:lineRule="auto"/>
        <w:ind w:left="993" w:hanging="358"/>
      </w:pPr>
      <w:r w:rsidRPr="00D93AE3">
        <w:rPr>
          <w:b/>
        </w:rPr>
        <w:t>Essencial</w:t>
      </w:r>
      <w:r>
        <w:t xml:space="preserve"> </w:t>
      </w:r>
      <w:r w:rsidRPr="0068002E">
        <w:t xml:space="preserve">é o requisito sem o qual o sistema não entra em funcionamento. Requisitos essenciais são requisitos imprescindíveis, que têm que ser </w:t>
      </w:r>
      <w:proofErr w:type="gramStart"/>
      <w:r w:rsidRPr="0068002E">
        <w:t>implementados</w:t>
      </w:r>
      <w:proofErr w:type="gramEnd"/>
      <w:r w:rsidRPr="0068002E">
        <w:t xml:space="preserve"> impreterivelmente</w:t>
      </w:r>
      <w:r>
        <w:t>.</w:t>
      </w:r>
    </w:p>
    <w:p w:rsidR="0068002E" w:rsidRDefault="0068002E" w:rsidP="00D93AE3">
      <w:pPr>
        <w:numPr>
          <w:ilvl w:val="0"/>
          <w:numId w:val="1"/>
        </w:numPr>
        <w:spacing w:line="240" w:lineRule="auto"/>
        <w:ind w:left="993" w:hanging="358"/>
      </w:pPr>
      <w:r w:rsidRPr="00D93AE3">
        <w:rPr>
          <w:b/>
        </w:rPr>
        <w:t>Importante</w:t>
      </w:r>
      <w:r>
        <w:t xml:space="preserve"> </w:t>
      </w:r>
      <w:r w:rsidRPr="0068002E">
        <w:t xml:space="preserve">é o requisito sem o qual o sistema entra em funcionamento, mas de forma não satisfatória. Requisitos importantes devem ser </w:t>
      </w:r>
      <w:proofErr w:type="gramStart"/>
      <w:r w:rsidRPr="0068002E">
        <w:t>implementados</w:t>
      </w:r>
      <w:proofErr w:type="gramEnd"/>
      <w:r w:rsidRPr="0068002E">
        <w:t>, mas, se não forem, o sistema poderá ser implantado e usado mesmo assim</w:t>
      </w:r>
      <w:r>
        <w:t>.</w:t>
      </w:r>
    </w:p>
    <w:p w:rsidR="008A2F05" w:rsidRDefault="0068002E" w:rsidP="0055259E">
      <w:pPr>
        <w:numPr>
          <w:ilvl w:val="0"/>
          <w:numId w:val="4"/>
        </w:numPr>
        <w:spacing w:line="240" w:lineRule="auto"/>
        <w:ind w:left="993" w:hanging="358"/>
      </w:pPr>
      <w:r w:rsidRPr="00D93AE3">
        <w:rPr>
          <w:b/>
        </w:rPr>
        <w:t>Desejável</w:t>
      </w:r>
      <w:r>
        <w:t xml:space="preserve"> </w:t>
      </w:r>
      <w:r w:rsidRPr="00D93AE3"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</w:t>
      </w:r>
      <w:proofErr w:type="gramStart"/>
      <w:r w:rsidRPr="00D93AE3">
        <w:t>implementá</w:t>
      </w:r>
      <w:proofErr w:type="gramEnd"/>
      <w:r w:rsidRPr="00D93AE3">
        <w:t>-los na versão que está sendo especificada</w:t>
      </w:r>
      <w:r>
        <w:t>.</w:t>
      </w:r>
      <w:bookmarkStart w:id="38" w:name="_Hlt467473290"/>
      <w:bookmarkEnd w:id="38"/>
    </w:p>
    <w:p w:rsidR="008A2F05" w:rsidRDefault="008A2F05" w:rsidP="002377D1">
      <w:pPr>
        <w:pStyle w:val="TextoNormal"/>
        <w:ind w:left="0"/>
      </w:pPr>
    </w:p>
    <w:p w:rsidR="00B94EA8" w:rsidRPr="00935470" w:rsidRDefault="00B94EA8" w:rsidP="002377D1">
      <w:pPr>
        <w:pStyle w:val="TextoNormal"/>
        <w:ind w:left="0"/>
        <w:sectPr w:rsidR="00B94EA8" w:rsidRPr="00935470">
          <w:headerReference w:type="even" r:id="rId14"/>
          <w:head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p w:rsidR="005043A2" w:rsidRPr="00935470" w:rsidRDefault="005043A2" w:rsidP="000E0640">
      <w:pPr>
        <w:pStyle w:val="Ttulo1"/>
        <w:spacing w:after="0" w:line="240" w:lineRule="auto"/>
        <w:ind w:firstLine="7371"/>
        <w:rPr>
          <w:rFonts w:ascii="Times New Roman" w:hAnsi="Times New Roman"/>
        </w:rPr>
      </w:pPr>
      <w:bookmarkStart w:id="39" w:name="_Toc467473443"/>
      <w:bookmarkStart w:id="40" w:name="_Toc467473975"/>
      <w:bookmarkStart w:id="41" w:name="_Toc467477714"/>
      <w:bookmarkStart w:id="42" w:name="_Toc467494868"/>
      <w:bookmarkStart w:id="43" w:name="_Toc467495238"/>
      <w:bookmarkStart w:id="44" w:name="_Toc468086046"/>
      <w:bookmarkStart w:id="45" w:name="_Toc493667956"/>
      <w:r w:rsidRPr="000E0640">
        <w:rPr>
          <w:rFonts w:ascii="Times New Roman" w:hAnsi="Times New Roman"/>
          <w:sz w:val="24"/>
          <w:szCs w:val="24"/>
        </w:rPr>
        <w:lastRenderedPageBreak/>
        <w:t>Capítulo</w:t>
      </w:r>
      <w:r w:rsidR="000E0640" w:rsidRPr="000E0640">
        <w:rPr>
          <w:rFonts w:ascii="Times New Roman" w:hAnsi="Times New Roman"/>
          <w:b w:val="0"/>
          <w:sz w:val="56"/>
          <w:szCs w:val="56"/>
        </w:rPr>
        <w:t xml:space="preserve"> 1</w:t>
      </w:r>
      <w:bookmarkStart w:id="46" w:name="_Toc490910521"/>
      <w:bookmarkStart w:id="47" w:name="_Toc477170729"/>
      <w:r w:rsidR="000E0640">
        <w:rPr>
          <w:rFonts w:ascii="Times New Roman" w:hAnsi="Times New Roman"/>
          <w:b w:val="0"/>
          <w:sz w:val="56"/>
          <w:szCs w:val="56"/>
        </w:rPr>
        <w:t xml:space="preserve"> </w:t>
      </w:r>
      <w:r w:rsidRPr="00935470">
        <w:rPr>
          <w:rFonts w:ascii="Times New Roman" w:hAnsi="Times New Roman"/>
        </w:rPr>
        <w:t>Descrição geral do sistema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AB1AEE" w:rsidRPr="00935470" w:rsidRDefault="005043A2" w:rsidP="00AB1AEE">
      <w:pPr>
        <w:pStyle w:val="TextoNormal"/>
        <w:rPr>
          <w:rStyle w:val="fontstyle01"/>
          <w:rFonts w:ascii="Times New Roman" w:hAnsi="Times New Roman" w:cs="Times New Roman"/>
          <w:sz w:val="22"/>
          <w:szCs w:val="22"/>
        </w:rPr>
      </w:pPr>
      <w:r w:rsidRPr="00935470">
        <w:rPr>
          <w:szCs w:val="22"/>
        </w:rPr>
        <w:t>&lt;</w:t>
      </w:r>
      <w:r w:rsidR="00AB1AEE" w:rsidRPr="00935470">
        <w:rPr>
          <w:szCs w:val="22"/>
        </w:rPr>
        <w:t xml:space="preserve"> </w:t>
      </w:r>
      <w:r w:rsidR="00AB1AEE" w:rsidRPr="00935470">
        <w:rPr>
          <w:rStyle w:val="fontstyle01"/>
          <w:rFonts w:ascii="Times New Roman" w:hAnsi="Times New Roman" w:cs="Times New Roman"/>
          <w:sz w:val="22"/>
          <w:szCs w:val="22"/>
        </w:rPr>
        <w:t xml:space="preserve">O Sistema a ser desenvolvido terá como objetivo o controle </w:t>
      </w:r>
      <w:r w:rsidR="00881B99">
        <w:rPr>
          <w:rStyle w:val="fontstyle01"/>
          <w:rFonts w:ascii="Times New Roman" w:hAnsi="Times New Roman" w:cs="Times New Roman"/>
          <w:sz w:val="22"/>
          <w:szCs w:val="22"/>
        </w:rPr>
        <w:t>nas rotinas de manutenção do maquinário do laboratório de produção mecânica do cirso de engenharia mecânica e industrial do IFMA campus Monte castelo</w:t>
      </w:r>
      <w:r w:rsidR="00AB1AEE" w:rsidRPr="00935470">
        <w:rPr>
          <w:rStyle w:val="fontstyle01"/>
          <w:rFonts w:ascii="Times New Roman" w:hAnsi="Times New Roman" w:cs="Times New Roman"/>
          <w:sz w:val="22"/>
          <w:szCs w:val="22"/>
        </w:rPr>
        <w:t xml:space="preserve">. O sistema servirá como facilitador no controle </w:t>
      </w:r>
      <w:r w:rsidR="00881B99">
        <w:rPr>
          <w:rStyle w:val="fontstyle01"/>
          <w:rFonts w:ascii="Times New Roman" w:hAnsi="Times New Roman" w:cs="Times New Roman"/>
          <w:sz w:val="22"/>
          <w:szCs w:val="22"/>
        </w:rPr>
        <w:t>e alerta para a realização das manutenções preventivas do maquinário pertencente ao departamento</w:t>
      </w:r>
      <w:r w:rsidR="00AB1AEE" w:rsidRPr="00935470">
        <w:rPr>
          <w:rStyle w:val="fontstyle01"/>
          <w:rFonts w:ascii="Times New Roman" w:hAnsi="Times New Roman" w:cs="Times New Roman"/>
          <w:sz w:val="22"/>
          <w:szCs w:val="22"/>
        </w:rPr>
        <w:t>.</w:t>
      </w:r>
    </w:p>
    <w:p w:rsidR="005043A2" w:rsidRPr="00935470" w:rsidRDefault="00AB1AEE" w:rsidP="00AB1AEE">
      <w:pPr>
        <w:pStyle w:val="TextoNormal"/>
        <w:rPr>
          <w:szCs w:val="22"/>
        </w:rPr>
      </w:pPr>
      <w:r w:rsidRPr="00935470">
        <w:rPr>
          <w:rStyle w:val="fontstyle01"/>
          <w:rFonts w:ascii="Times New Roman" w:hAnsi="Times New Roman" w:cs="Times New Roman"/>
          <w:sz w:val="22"/>
          <w:szCs w:val="22"/>
        </w:rPr>
        <w:t xml:space="preserve">O sistema deverá realizar o cadastro </w:t>
      </w:r>
      <w:r w:rsidR="00881B99">
        <w:rPr>
          <w:rStyle w:val="fontstyle01"/>
          <w:rFonts w:ascii="Times New Roman" w:hAnsi="Times New Roman" w:cs="Times New Roman"/>
          <w:sz w:val="22"/>
          <w:szCs w:val="22"/>
        </w:rPr>
        <w:t>do maquinário, estoque, responsável pela manutenção, rotina de manutenção, assim como auxiliar no processo de criação de uma ordem de serviço</w:t>
      </w:r>
      <w:r w:rsidRPr="00935470">
        <w:rPr>
          <w:rStyle w:val="fontstyle01"/>
          <w:rFonts w:ascii="Times New Roman" w:hAnsi="Times New Roman" w:cs="Times New Roman"/>
          <w:sz w:val="22"/>
          <w:szCs w:val="22"/>
        </w:rPr>
        <w:t>.</w:t>
      </w:r>
      <w:r w:rsidR="005043A2" w:rsidRPr="00935470">
        <w:rPr>
          <w:szCs w:val="22"/>
        </w:rPr>
        <w:t>&gt;</w:t>
      </w:r>
    </w:p>
    <w:p w:rsidR="005043A2" w:rsidRPr="00935470" w:rsidRDefault="00146E08" w:rsidP="00756EC6">
      <w:pPr>
        <w:pStyle w:val="Ttulo2"/>
        <w:numPr>
          <w:ilvl w:val="0"/>
          <w:numId w:val="0"/>
        </w:numPr>
        <w:ind w:left="375"/>
      </w:pPr>
      <w:bookmarkStart w:id="48" w:name="_Toc467473444"/>
      <w:bookmarkStart w:id="49" w:name="_Toc467473976"/>
      <w:bookmarkStart w:id="50" w:name="_Toc467477715"/>
      <w:bookmarkStart w:id="51" w:name="_Toc467494869"/>
      <w:bookmarkStart w:id="52" w:name="_Toc467495239"/>
      <w:bookmarkStart w:id="53" w:name="_Toc468086047"/>
      <w:bookmarkStart w:id="54" w:name="_Toc490910522"/>
      <w:bookmarkStart w:id="55" w:name="_Toc477170730"/>
      <w:bookmarkStart w:id="56" w:name="_Toc493667957"/>
      <w:r w:rsidRPr="00935470">
        <w:t xml:space="preserve">1.1 </w:t>
      </w:r>
      <w:r w:rsidR="005043A2" w:rsidRPr="00935470">
        <w:t>Abrangência e sistemas relacionados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146E08" w:rsidRPr="00935470" w:rsidRDefault="0077003E" w:rsidP="00146E08">
      <w:pPr>
        <w:pStyle w:val="TextoNormal"/>
      </w:pPr>
      <w:r w:rsidRPr="00935470">
        <w:t>&lt;O Sistema automotizará o controle d</w:t>
      </w:r>
      <w:r w:rsidR="00881B99">
        <w:t>e rotina de manutenção preventiva</w:t>
      </w:r>
      <w:r w:rsidR="004C377D">
        <w:t>.</w:t>
      </w:r>
    </w:p>
    <w:p w:rsidR="00146E08" w:rsidRPr="00935470" w:rsidRDefault="00146E08" w:rsidP="00881B99">
      <w:pPr>
        <w:pStyle w:val="TextoNormal"/>
      </w:pPr>
      <w:r w:rsidRPr="00935470">
        <w:t xml:space="preserve">O sistema irá operar integrado com um banco de dados, realizar o controle de acesso apenas aos usuários devidamente logados no sistema, gerenciar </w:t>
      </w:r>
      <w:r w:rsidR="00881B99">
        <w:t>maquinário, responsáveis pela manutenção, estoque, rotina de manutenção</w:t>
      </w:r>
      <w:r w:rsidRPr="00935470">
        <w:t>: inserir, modificar, excluir.&gt;</w:t>
      </w:r>
    </w:p>
    <w:p w:rsidR="00146E08" w:rsidRPr="00935470" w:rsidRDefault="00146E08" w:rsidP="00146E08">
      <w:pPr>
        <w:pStyle w:val="TextoNormal"/>
      </w:pPr>
    </w:p>
    <w:p w:rsidR="005043A2" w:rsidRPr="00935470" w:rsidRDefault="00146E08" w:rsidP="00756EC6">
      <w:pPr>
        <w:pStyle w:val="Ttulo2"/>
        <w:numPr>
          <w:ilvl w:val="0"/>
          <w:numId w:val="0"/>
        </w:numPr>
        <w:ind w:left="375"/>
      </w:pPr>
      <w:bookmarkStart w:id="57" w:name="_Toc467473445"/>
      <w:bookmarkStart w:id="58" w:name="_Toc467473977"/>
      <w:bookmarkStart w:id="59" w:name="_Toc467477716"/>
      <w:bookmarkStart w:id="60" w:name="_Toc467494870"/>
      <w:bookmarkStart w:id="61" w:name="_Toc467495240"/>
      <w:bookmarkStart w:id="62" w:name="_Toc468086048"/>
      <w:bookmarkStart w:id="63" w:name="_Toc490910523"/>
      <w:bookmarkStart w:id="64" w:name="_Toc477170731"/>
      <w:bookmarkStart w:id="65" w:name="_Toc493667958"/>
      <w:r w:rsidRPr="00935470">
        <w:t xml:space="preserve">1.2 </w:t>
      </w:r>
      <w:r w:rsidR="005043A2" w:rsidRPr="00935470">
        <w:t>Descrição dos usuários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840C0E" w:rsidRPr="00935470" w:rsidRDefault="005043A2" w:rsidP="00840C0E">
      <w:pPr>
        <w:pStyle w:val="TextoNormal"/>
      </w:pPr>
      <w:r w:rsidRPr="00935470">
        <w:t>&lt;</w:t>
      </w:r>
      <w:r w:rsidR="00840C0E" w:rsidRPr="00935470">
        <w:t xml:space="preserve">Os usuários do sistema podem ser divididos em dois grupos: os desenvolvedores, responsáveis pelo projeto e desenvolvimento do sistema e os usuários finais, que utilizarão o sistema já desenvolvido. </w:t>
      </w:r>
    </w:p>
    <w:p w:rsidR="00840C0E" w:rsidRPr="00935470" w:rsidRDefault="00840C0E" w:rsidP="00840C0E">
      <w:pPr>
        <w:pStyle w:val="TextoNormal"/>
      </w:pPr>
      <w:r w:rsidRPr="00935470">
        <w:t xml:space="preserve">Desenvolvedores: Gerentes do Projeto, Analistas de Sistemas, Administradores de Banco de Dados, Programadores. </w:t>
      </w:r>
    </w:p>
    <w:p w:rsidR="00840C0E" w:rsidRPr="00935470" w:rsidRDefault="00840C0E" w:rsidP="00840C0E">
      <w:pPr>
        <w:pStyle w:val="TextoNormal"/>
      </w:pPr>
      <w:r w:rsidRPr="00935470">
        <w:t xml:space="preserve">Usuários Finais: </w:t>
      </w:r>
      <w:r w:rsidR="00881B99">
        <w:t>Técnicos em mecânica, professores e alunos do curso de engenharia mecânica e industrial do IFMA campus Monte Castelo</w:t>
      </w:r>
      <w:r w:rsidR="00292557" w:rsidRPr="00935470">
        <w:t>&gt;</w:t>
      </w:r>
    </w:p>
    <w:p w:rsidR="005043A2" w:rsidRPr="00935470" w:rsidRDefault="005043A2">
      <w:pPr>
        <w:pStyle w:val="TextoNormal"/>
      </w:pPr>
    </w:p>
    <w:p w:rsidR="00A21DE8" w:rsidRDefault="00A21DE8" w:rsidP="00A21DE8">
      <w:pPr>
        <w:pStyle w:val="Ttulo3"/>
      </w:pPr>
      <w:bookmarkStart w:id="66" w:name="_Toc425054385"/>
      <w:bookmarkStart w:id="67" w:name="_Toc342757863"/>
      <w:bookmarkStart w:id="68" w:name="_Toc346297772"/>
      <w:bookmarkStart w:id="69" w:name="_Toc422186478"/>
      <w:bookmarkStart w:id="70" w:name="_Toc436203383"/>
      <w:bookmarkStart w:id="71" w:name="_Toc457121086"/>
      <w:bookmarkStart w:id="72" w:name="_Toc467473446"/>
      <w:bookmarkStart w:id="73" w:name="_Toc467473978"/>
      <w:bookmarkStart w:id="74" w:name="_Toc467477717"/>
      <w:bookmarkStart w:id="75" w:name="_Toc467494871"/>
      <w:bookmarkStart w:id="76" w:name="_Toc467495241"/>
      <w:bookmarkStart w:id="77" w:name="_Toc468086049"/>
      <w:bookmarkStart w:id="78" w:name="_Toc490910524"/>
      <w:bookmarkStart w:id="79" w:name="_Toc493667959"/>
      <w:r>
        <w:t>&lt;</w:t>
      </w:r>
      <w:bookmarkEnd w:id="66"/>
      <w:bookmarkEnd w:id="67"/>
      <w:bookmarkEnd w:id="68"/>
      <w:bookmarkEnd w:id="69"/>
      <w:bookmarkEnd w:id="70"/>
      <w:bookmarkEnd w:id="71"/>
      <w:r>
        <w:t>Desenvolvedores&gt;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A21DE8" w:rsidRDefault="00A21DE8" w:rsidP="00A21DE8">
      <w:pPr>
        <w:pStyle w:val="TextoNormal"/>
      </w:pPr>
      <w:r>
        <w:t>&lt;</w:t>
      </w:r>
      <w:r w:rsidR="000E0640">
        <w:t>A esquipe de desenolvimento é composta por um gerente de projetos, um programador</w:t>
      </w:r>
      <w:r w:rsidR="00F84A4A">
        <w:t>, o administrador de bancos de dados, todos com pouca experiência na área</w:t>
      </w:r>
      <w:r>
        <w:t>.&gt;</w:t>
      </w:r>
    </w:p>
    <w:p w:rsidR="00A21DE8" w:rsidRDefault="00A21DE8" w:rsidP="00A21DE8">
      <w:pPr>
        <w:pStyle w:val="Ttulo3"/>
      </w:pPr>
      <w:bookmarkStart w:id="80" w:name="_Toc457121087"/>
      <w:bookmarkStart w:id="81" w:name="_Toc467473447"/>
      <w:bookmarkStart w:id="82" w:name="_Toc467473979"/>
      <w:bookmarkStart w:id="83" w:name="_Toc467477718"/>
      <w:bookmarkStart w:id="84" w:name="_Toc467494872"/>
      <w:bookmarkStart w:id="85" w:name="_Toc467495242"/>
      <w:bookmarkStart w:id="86" w:name="_Toc468086050"/>
      <w:bookmarkStart w:id="87" w:name="_Toc490910525"/>
      <w:bookmarkStart w:id="88" w:name="_Toc493667960"/>
      <w:r>
        <w:t>&lt;</w:t>
      </w:r>
      <w:bookmarkEnd w:id="80"/>
      <w:r w:rsidR="00F84A4A">
        <w:t xml:space="preserve">Usuários Finais: </w:t>
      </w:r>
      <w:r w:rsidR="00881B99">
        <w:t xml:space="preserve">Técnicos em mecânica, professores e alunos do curso de engenharia mecânica e industrial do IFMA campus Monte Castelo </w:t>
      </w:r>
      <w:r>
        <w:t>&gt;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A21DE8" w:rsidRDefault="00A21DE8" w:rsidP="00A21DE8">
      <w:pPr>
        <w:pStyle w:val="TextoNormal"/>
      </w:pPr>
      <w:r>
        <w:t>&lt;</w:t>
      </w:r>
      <w:r w:rsidR="00F84A4A">
        <w:t>Os servidores</w:t>
      </w:r>
      <w:r w:rsidR="00881B99">
        <w:t xml:space="preserve"> e alunos</w:t>
      </w:r>
      <w:r w:rsidR="00F84A4A">
        <w:t xml:space="preserve"> do </w:t>
      </w:r>
      <w:r w:rsidR="00F007D1">
        <w:t>IFMA</w:t>
      </w:r>
      <w:r w:rsidR="00F84A4A">
        <w:t xml:space="preserve"> são pessoal que possuem os conhecimentos </w:t>
      </w:r>
      <w:r w:rsidR="00881B99">
        <w:t>necessários para manuseio do sistema</w:t>
      </w:r>
      <w:r w:rsidR="00F007D1">
        <w:t>.</w:t>
      </w:r>
      <w:r w:rsidR="00F84A4A">
        <w:t xml:space="preserve"> </w:t>
      </w:r>
      <w:r>
        <w:t>&gt;</w:t>
      </w:r>
    </w:p>
    <w:p w:rsidR="00A21DE8" w:rsidRDefault="00A21DE8">
      <w:pPr>
        <w:pStyle w:val="TextoNormal"/>
      </w:pPr>
    </w:p>
    <w:p w:rsidR="00A21DE8" w:rsidRPr="00935470" w:rsidRDefault="00A21DE8" w:rsidP="00F84A4A">
      <w:pPr>
        <w:pStyle w:val="TextoNormal"/>
        <w:ind w:left="0"/>
        <w:sectPr w:rsidR="00A21DE8" w:rsidRPr="00935470" w:rsidSect="006F7769">
          <w:headerReference w:type="default" r:id="rId16"/>
          <w:pgSz w:w="11906" w:h="16838" w:code="9"/>
          <w:pgMar w:top="1701" w:right="1134" w:bottom="1134" w:left="1701" w:header="709" w:footer="720" w:gutter="0"/>
          <w:cols w:space="720"/>
          <w:docGrid w:linePitch="272"/>
        </w:sectPr>
      </w:pPr>
    </w:p>
    <w:p w:rsidR="005043A2" w:rsidRPr="00935470" w:rsidRDefault="005043A2" w:rsidP="000E0640">
      <w:pPr>
        <w:pStyle w:val="Ttulo1"/>
        <w:spacing w:after="0" w:line="240" w:lineRule="auto"/>
        <w:ind w:firstLine="7371"/>
        <w:rPr>
          <w:rFonts w:ascii="Times New Roman" w:hAnsi="Times New Roman"/>
        </w:rPr>
      </w:pPr>
      <w:bookmarkStart w:id="89" w:name="_Ref471361536"/>
      <w:bookmarkStart w:id="90" w:name="_Toc493667961"/>
      <w:r w:rsidRPr="000E0640">
        <w:rPr>
          <w:rFonts w:ascii="Times New Roman" w:hAnsi="Times New Roman"/>
          <w:sz w:val="24"/>
          <w:szCs w:val="24"/>
        </w:rPr>
        <w:lastRenderedPageBreak/>
        <w:t>Capítulo</w:t>
      </w:r>
      <w:bookmarkStart w:id="91" w:name="_Toc467473449"/>
      <w:bookmarkStart w:id="92" w:name="_Toc467473981"/>
      <w:bookmarkStart w:id="93" w:name="_Toc467477720"/>
      <w:bookmarkStart w:id="94" w:name="_Toc467494874"/>
      <w:bookmarkStart w:id="95" w:name="_Toc467495244"/>
      <w:bookmarkStart w:id="96" w:name="_Toc468086052"/>
      <w:bookmarkStart w:id="97" w:name="_Toc490910527"/>
      <w:bookmarkStart w:id="98" w:name="_Toc477170732"/>
      <w:r w:rsidR="000E0640">
        <w:rPr>
          <w:rFonts w:ascii="Times New Roman" w:hAnsi="Times New Roman"/>
          <w:sz w:val="24"/>
          <w:szCs w:val="24"/>
        </w:rPr>
        <w:t xml:space="preserve"> </w:t>
      </w:r>
      <w:r w:rsidR="000E0640" w:rsidRPr="000E0640">
        <w:rPr>
          <w:rFonts w:ascii="Times New Roman" w:hAnsi="Times New Roman"/>
          <w:sz w:val="56"/>
          <w:szCs w:val="56"/>
        </w:rPr>
        <w:t>2</w:t>
      </w:r>
      <w:r w:rsidR="000E0640">
        <w:rPr>
          <w:rFonts w:ascii="Times New Roman" w:hAnsi="Times New Roman"/>
          <w:sz w:val="56"/>
          <w:szCs w:val="56"/>
        </w:rPr>
        <w:t xml:space="preserve"> </w:t>
      </w:r>
      <w:r w:rsidRPr="00935470">
        <w:rPr>
          <w:rFonts w:ascii="Times New Roman" w:hAnsi="Times New Roman"/>
        </w:rPr>
        <w:t>Requisitos funcionais</w:t>
      </w:r>
      <w:bookmarkEnd w:id="89"/>
      <w:bookmarkEnd w:id="91"/>
      <w:bookmarkEnd w:id="92"/>
      <w:bookmarkEnd w:id="93"/>
      <w:bookmarkEnd w:id="94"/>
      <w:bookmarkEnd w:id="95"/>
      <w:bookmarkEnd w:id="96"/>
      <w:bookmarkEnd w:id="97"/>
      <w:bookmarkEnd w:id="98"/>
      <w:r w:rsidR="00710BF1">
        <w:rPr>
          <w:rFonts w:ascii="Times New Roman" w:hAnsi="Times New Roman"/>
        </w:rPr>
        <w:t xml:space="preserve"> (Casos de Uso)</w:t>
      </w:r>
      <w:bookmarkEnd w:id="90"/>
    </w:p>
    <w:p w:rsidR="00292557" w:rsidRPr="00935470" w:rsidRDefault="00292557" w:rsidP="00F23704">
      <w:pPr>
        <w:spacing w:line="240" w:lineRule="auto"/>
        <w:rPr>
          <w:szCs w:val="24"/>
        </w:rPr>
      </w:pPr>
      <w:r w:rsidRPr="00935470">
        <w:rPr>
          <w:szCs w:val="24"/>
        </w:rPr>
        <w:t>Os requisitos funcionais referem-se aos requisitos que estão relacionados om a maneira com que o sistema deve operar, onde se especificam as entradas e saídas do sistema e o relacionamento comportamental entre elas, assim como a iteração com o usuário.</w:t>
      </w:r>
    </w:p>
    <w:p w:rsidR="00A21DE8" w:rsidRDefault="00A21DE8" w:rsidP="00A21DE8">
      <w:pPr>
        <w:spacing w:line="240" w:lineRule="auto"/>
        <w:rPr>
          <w:szCs w:val="24"/>
        </w:rPr>
      </w:pPr>
    </w:p>
    <w:p w:rsidR="004C377D" w:rsidRDefault="007361AB" w:rsidP="00756EC6">
      <w:pPr>
        <w:pStyle w:val="Ttulo2"/>
        <w:numPr>
          <w:ilvl w:val="0"/>
          <w:numId w:val="0"/>
        </w:numPr>
        <w:ind w:left="375"/>
      </w:pPr>
      <w:bookmarkStart w:id="99" w:name="_Toc493667962"/>
      <w:r>
        <w:t>2.</w:t>
      </w:r>
      <w:r w:rsidRPr="007361AB">
        <w:rPr>
          <w:sz w:val="24"/>
          <w:szCs w:val="24"/>
        </w:rPr>
        <w:t xml:space="preserve"> </w:t>
      </w:r>
      <w:r w:rsidRPr="007361AB">
        <w:t xml:space="preserve">1 </w:t>
      </w:r>
      <w:r w:rsidR="004C377D">
        <w:t>Requisitos do Sistema</w:t>
      </w:r>
      <w:bookmarkEnd w:id="99"/>
    </w:p>
    <w:p w:rsidR="004C377D" w:rsidRDefault="004C377D" w:rsidP="00A21DE8">
      <w:pPr>
        <w:spacing w:line="240" w:lineRule="auto"/>
        <w:rPr>
          <w:szCs w:val="24"/>
        </w:rPr>
      </w:pPr>
    </w:p>
    <w:p w:rsidR="003117EB" w:rsidRDefault="003117EB" w:rsidP="00A21DE8">
      <w:pPr>
        <w:spacing w:line="240" w:lineRule="auto"/>
        <w:rPr>
          <w:szCs w:val="24"/>
        </w:rPr>
      </w:pPr>
      <w:r w:rsidRPr="00881B99">
        <w:rPr>
          <w:b/>
          <w:szCs w:val="24"/>
        </w:rPr>
        <w:t>R1.</w:t>
      </w:r>
      <w:r>
        <w:rPr>
          <w:szCs w:val="24"/>
        </w:rPr>
        <w:t xml:space="preserve"> Efetuar </w:t>
      </w:r>
      <w:proofErr w:type="spellStart"/>
      <w:r>
        <w:rPr>
          <w:szCs w:val="24"/>
        </w:rPr>
        <w:t>login</w:t>
      </w:r>
      <w:proofErr w:type="spell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R2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Cadastrar m</w:t>
            </w:r>
            <w:r w:rsidR="002D4A50">
              <w:rPr>
                <w:rFonts w:ascii="Times New Roman" w:hAnsi="Times New Roman" w:cs="Times New Roman"/>
                <w:szCs w:val="24"/>
                <w:lang w:eastAsia="es-ES"/>
              </w:rPr>
              <w:t>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2D4A50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R3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Alterar </w:t>
            </w:r>
            <w:r w:rsidR="002D4A50">
              <w:rPr>
                <w:rFonts w:ascii="Times New Roman" w:hAnsi="Times New Roman" w:cs="Times New Roman"/>
                <w:szCs w:val="24"/>
                <w:lang w:eastAsia="es-ES"/>
              </w:rPr>
              <w:t>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2D4A50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R4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Excluir </w:t>
            </w:r>
            <w:r w:rsidR="002D4A50">
              <w:rPr>
                <w:rFonts w:ascii="Times New Roman" w:hAnsi="Times New Roman" w:cs="Times New Roman"/>
                <w:szCs w:val="24"/>
                <w:lang w:eastAsia="es-ES"/>
              </w:rPr>
              <w:t>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R5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Cadastrar peça de 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R6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Alterar peça de 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R7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Excluir peça de maquinário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R8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Cadastrar estoque de material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R9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Alterar estoque de material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R10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Excluir estoque de material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R11</w:t>
            </w:r>
            <w:r w:rsidR="00F007D1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Cadastrar responsável pela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R12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 xml:space="preserve"> Alterar responsável pela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R13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Excluir responsável pela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R14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Cadastrar rotina de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R15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Alterar rotina de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R16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Excluir rotina de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F007D1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R17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Verificar estoque de material e ferramentas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Pr="00F007D1" w:rsidRDefault="003117EB" w:rsidP="00DA376B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R18</w:t>
            </w:r>
            <w:r w:rsidR="00DA376B" w:rsidRPr="00DA376B">
              <w:rPr>
                <w:rFonts w:ascii="Times New Roman" w:hAnsi="Times New Roman" w:cs="Times New Roman"/>
                <w:b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szCs w:val="24"/>
                <w:lang w:eastAsia="es-ES"/>
              </w:rPr>
              <w:t xml:space="preserve"> </w:t>
            </w:r>
            <w:r w:rsidR="00F007D1" w:rsidRPr="00F007D1">
              <w:rPr>
                <w:rFonts w:ascii="Times New Roman" w:hAnsi="Times New Roman" w:cs="Times New Roman"/>
                <w:szCs w:val="24"/>
                <w:lang w:eastAsia="es-ES"/>
              </w:rPr>
              <w:t>Alertar rotina de manutenção</w:t>
            </w:r>
          </w:p>
        </w:tc>
      </w:tr>
      <w:tr w:rsidR="00F007D1" w:rsidRPr="006764E0" w:rsidTr="004F166F">
        <w:tc>
          <w:tcPr>
            <w:tcW w:w="8644" w:type="dxa"/>
          </w:tcPr>
          <w:p w:rsidR="00F007D1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R19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 w:rsidRP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</w:t>
            </w:r>
            <w:r w:rsidR="00F007D1" w:rsidRP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Verificar prioridades de manutenção</w:t>
            </w:r>
          </w:p>
          <w:p w:rsidR="00DA376B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R20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Solicitar reposição de estoque</w:t>
            </w:r>
          </w:p>
          <w:p w:rsidR="00DA376B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R21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Iniciar ondem de serviço</w:t>
            </w:r>
          </w:p>
          <w:p w:rsidR="00DA376B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R22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Finalizar ordem de serviço</w:t>
            </w:r>
          </w:p>
          <w:p w:rsidR="00DA376B" w:rsidRPr="00DA376B" w:rsidRDefault="003117E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R23</w:t>
            </w:r>
            <w:r w:rsidR="00DA376B" w:rsidRPr="00DA376B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.</w:t>
            </w:r>
            <w:r w:rsidR="00DA376B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Gerar relatórios por data estabelecida pelo administrador</w:t>
            </w:r>
          </w:p>
          <w:p w:rsidR="00DA376B" w:rsidRPr="00DA376B" w:rsidRDefault="00DA376B" w:rsidP="00DA376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</w:tr>
    </w:tbl>
    <w:p w:rsidR="004F166F" w:rsidRDefault="004F166F" w:rsidP="004F166F">
      <w:pPr>
        <w:autoSpaceDE w:val="0"/>
        <w:autoSpaceDN w:val="0"/>
        <w:adjustRightInd w:val="0"/>
        <w:spacing w:line="240" w:lineRule="auto"/>
        <w:rPr>
          <w:rFonts w:cstheme="minorHAnsi"/>
          <w:szCs w:val="24"/>
        </w:rPr>
      </w:pPr>
    </w:p>
    <w:p w:rsidR="004F166F" w:rsidRPr="006764E0" w:rsidRDefault="004F166F" w:rsidP="004F166F">
      <w:pPr>
        <w:autoSpaceDE w:val="0"/>
        <w:autoSpaceDN w:val="0"/>
        <w:adjustRightInd w:val="0"/>
        <w:spacing w:line="240" w:lineRule="auto"/>
        <w:rPr>
          <w:rFonts w:cstheme="minorHAnsi"/>
          <w:szCs w:val="24"/>
        </w:rPr>
      </w:pPr>
    </w:p>
    <w:p w:rsidR="00A21DE8" w:rsidRPr="00710BF1" w:rsidRDefault="00A21DE8" w:rsidP="000024AF">
      <w:pPr>
        <w:rPr>
          <w:szCs w:val="24"/>
        </w:rPr>
      </w:pPr>
    </w:p>
    <w:p w:rsidR="00CA7A10" w:rsidRPr="00CA7A10" w:rsidRDefault="00CA7A10" w:rsidP="00FF0A2D">
      <w:pPr>
        <w:rPr>
          <w:sz w:val="10"/>
          <w:szCs w:val="10"/>
        </w:rPr>
      </w:pPr>
      <w:r>
        <w:br w:type="page"/>
      </w:r>
    </w:p>
    <w:p w:rsidR="005043A2" w:rsidRPr="00756EC6" w:rsidRDefault="004C377D" w:rsidP="00756EC6">
      <w:pPr>
        <w:pStyle w:val="Ttulo2"/>
        <w:spacing w:line="360" w:lineRule="auto"/>
      </w:pPr>
      <w:bookmarkStart w:id="100" w:name="_Toc493667963"/>
      <w:r w:rsidRPr="00756EC6">
        <w:lastRenderedPageBreak/>
        <w:t>Especificações de Caso de Uso</w:t>
      </w:r>
      <w:r w:rsidR="000024AF" w:rsidRPr="00756EC6">
        <w:t xml:space="preserve"> (Ana Cristina)</w:t>
      </w:r>
      <w:bookmarkEnd w:id="100"/>
    </w:p>
    <w:tbl>
      <w:tblPr>
        <w:tblStyle w:val="Tabelacomgrade"/>
        <w:tblW w:w="9747" w:type="dxa"/>
        <w:tblLook w:val="04A0" w:firstRow="1" w:lastRow="0" w:firstColumn="1" w:lastColumn="0" w:noHBand="0" w:noVBand="1"/>
      </w:tblPr>
      <w:tblGrid>
        <w:gridCol w:w="2943"/>
        <w:gridCol w:w="6804"/>
      </w:tblGrid>
      <w:tr w:rsidR="004F166F" w:rsidRPr="00756EC6" w:rsidTr="00062A1E">
        <w:tc>
          <w:tcPr>
            <w:tcW w:w="9747" w:type="dxa"/>
            <w:gridSpan w:val="2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062A1E" w:rsidRPr="00756EC6" w:rsidRDefault="00062A1E" w:rsidP="00756EC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101" w:name="_Toc478558423"/>
          </w:p>
          <w:p w:rsidR="00062A1E" w:rsidRPr="00756EC6" w:rsidRDefault="007361AB" w:rsidP="00756EC6">
            <w:pPr>
              <w:pStyle w:val="Ttulo3"/>
              <w:spacing w:before="0" w:after="0" w:line="360" w:lineRule="auto"/>
              <w:outlineLvl w:val="2"/>
              <w:rPr>
                <w:rFonts w:ascii="Times New Roman" w:hAnsi="Times New Roman" w:cs="Times New Roman"/>
                <w:szCs w:val="24"/>
              </w:rPr>
            </w:pPr>
            <w:bookmarkStart w:id="102" w:name="_Toc493667964"/>
            <w:r w:rsidRPr="00756EC6">
              <w:rPr>
                <w:rFonts w:ascii="Times New Roman" w:hAnsi="Times New Roman" w:cs="Times New Roman"/>
                <w:b w:val="0"/>
                <w:szCs w:val="24"/>
              </w:rPr>
              <w:t>2.2</w:t>
            </w:r>
            <w:r w:rsidR="00062A1E" w:rsidRPr="00756EC6">
              <w:rPr>
                <w:rFonts w:ascii="Times New Roman" w:hAnsi="Times New Roman" w:cs="Times New Roman"/>
                <w:b w:val="0"/>
                <w:szCs w:val="24"/>
              </w:rPr>
              <w:t xml:space="preserve">.1 </w:t>
            </w:r>
            <w:r w:rsidR="004F166F" w:rsidRPr="00756EC6">
              <w:rPr>
                <w:rFonts w:ascii="Times New Roman" w:hAnsi="Times New Roman" w:cs="Times New Roman"/>
                <w:b w:val="0"/>
                <w:szCs w:val="24"/>
              </w:rPr>
              <w:t>Atores e Casos de Uso</w:t>
            </w:r>
            <w:bookmarkEnd w:id="102"/>
          </w:p>
        </w:tc>
      </w:tr>
      <w:tr w:rsidR="004F166F" w:rsidRPr="006764E0" w:rsidTr="004F166F">
        <w:tc>
          <w:tcPr>
            <w:tcW w:w="2943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2" w:space="0" w:color="auto"/>
            </w:tcBorders>
          </w:tcPr>
          <w:p w:rsidR="004F166F" w:rsidRPr="004F166F" w:rsidRDefault="004F166F" w:rsidP="004F166F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4F166F">
              <w:rPr>
                <w:rFonts w:ascii="Times New Roman" w:hAnsi="Times New Roman" w:cs="Times New Roman"/>
                <w:b/>
                <w:szCs w:val="24"/>
              </w:rPr>
              <w:t>Atores</w:t>
            </w:r>
          </w:p>
        </w:tc>
        <w:tc>
          <w:tcPr>
            <w:tcW w:w="6804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8" w:space="0" w:color="auto"/>
            </w:tcBorders>
          </w:tcPr>
          <w:p w:rsidR="004F166F" w:rsidRPr="004F166F" w:rsidRDefault="004F166F" w:rsidP="004F166F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4F166F">
              <w:rPr>
                <w:rFonts w:ascii="Times New Roman" w:hAnsi="Times New Roman" w:cs="Times New Roman"/>
                <w:b/>
                <w:szCs w:val="24"/>
              </w:rPr>
              <w:t>Casos de Uso</w:t>
            </w:r>
          </w:p>
        </w:tc>
      </w:tr>
      <w:tr w:rsidR="002D4A50" w:rsidRPr="006764E0" w:rsidTr="004F166F">
        <w:tc>
          <w:tcPr>
            <w:tcW w:w="2943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4F166F">
              <w:rPr>
                <w:rFonts w:ascii="Times New Roman" w:hAnsi="Times New Roman" w:cs="Times New Roman"/>
                <w:b/>
                <w:szCs w:val="24"/>
              </w:rPr>
              <w:t>Usuário Administrador</w:t>
            </w:r>
          </w:p>
        </w:tc>
        <w:tc>
          <w:tcPr>
            <w:tcW w:w="680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2D4A50" w:rsidRPr="004F166F" w:rsidRDefault="003117EB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Efetuar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</w:t>
            </w:r>
            <w:r w:rsidR="002D4A50" w:rsidRPr="004F166F">
              <w:rPr>
                <w:rFonts w:ascii="Times New Roman" w:hAnsi="Times New Roman" w:cs="Times New Roman"/>
                <w:szCs w:val="24"/>
              </w:rPr>
              <w:t>ogin</w:t>
            </w:r>
            <w:proofErr w:type="spellEnd"/>
            <w:r w:rsidR="002D4A50" w:rsidRPr="004F166F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Cadastrar </w:t>
            </w:r>
            <w:r>
              <w:rPr>
                <w:rFonts w:ascii="Times New Roman" w:hAnsi="Times New Roman" w:cs="Times New Roman"/>
                <w:szCs w:val="24"/>
              </w:rPr>
              <w:t>peça de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Cs w:val="24"/>
              </w:rPr>
              <w:t>peça de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peça de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Cadastrar </w:t>
            </w:r>
            <w:r>
              <w:rPr>
                <w:rFonts w:ascii="Times New Roman" w:hAnsi="Times New Roman" w:cs="Times New Roman"/>
                <w:szCs w:val="24"/>
              </w:rPr>
              <w:t xml:space="preserve">estoque de </w:t>
            </w:r>
            <w:r w:rsidR="00C11745">
              <w:rPr>
                <w:rFonts w:ascii="Times New Roman" w:hAnsi="Times New Roman" w:cs="Times New Roman"/>
                <w:szCs w:val="24"/>
              </w:rPr>
              <w:t>material;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Alterar </w:t>
            </w:r>
            <w:r>
              <w:rPr>
                <w:rFonts w:ascii="Times New Roman" w:hAnsi="Times New Roman" w:cs="Times New Roman"/>
                <w:szCs w:val="24"/>
              </w:rPr>
              <w:t>estoque de material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Excluir </w:t>
            </w:r>
            <w:r>
              <w:rPr>
                <w:rFonts w:ascii="Times New Roman" w:hAnsi="Times New Roman" w:cs="Times New Roman"/>
                <w:szCs w:val="24"/>
              </w:rPr>
              <w:t>estoque de material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responsável pela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Alterar responsável pela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responsável pela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Alterar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maquinário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rotina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Alterar rotina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rotina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2D4A50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4F166F">
              <w:rPr>
                <w:rFonts w:ascii="Times New Roman" w:hAnsi="Times New Roman" w:cs="Times New Roman"/>
                <w:szCs w:val="24"/>
              </w:rPr>
              <w:t xml:space="preserve">Gerar </w:t>
            </w:r>
            <w:r>
              <w:rPr>
                <w:rFonts w:ascii="Times New Roman" w:hAnsi="Times New Roman" w:cs="Times New Roman"/>
                <w:szCs w:val="24"/>
              </w:rPr>
              <w:t>relatório por data estabelecida pelo administrador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2D4A50" w:rsidRDefault="002D4A50" w:rsidP="002D4A50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 w:rsidRPr="002D4A50">
              <w:rPr>
                <w:rFonts w:ascii="Times New Roman" w:hAnsi="Times New Roman" w:cs="Times New Roman"/>
                <w:szCs w:val="24"/>
              </w:rPr>
              <w:t xml:space="preserve">Verificar </w:t>
            </w:r>
            <w:r>
              <w:rPr>
                <w:rFonts w:ascii="Times New Roman" w:hAnsi="Times New Roman" w:cs="Times New Roman"/>
                <w:szCs w:val="24"/>
              </w:rPr>
              <w:t>estoque de material e ferramentas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2D4A50" w:rsidRDefault="002D4A50" w:rsidP="002D4A50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prioridades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2D4A50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2D4A50" w:rsidRPr="004F166F" w:rsidRDefault="002D4A50" w:rsidP="004F166F">
            <w:pPr>
              <w:autoSpaceDE w:val="0"/>
              <w:autoSpaceDN w:val="0"/>
              <w:adjustRightInd w:val="0"/>
              <w:spacing w:line="240" w:lineRule="auto"/>
              <w:rPr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2D4A50" w:rsidRPr="002D4A50" w:rsidRDefault="002D4A50" w:rsidP="002D4A50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Solicitar reposição de estoque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4F166F">
              <w:rPr>
                <w:rFonts w:ascii="Times New Roman" w:hAnsi="Times New Roman" w:cs="Times New Roman"/>
                <w:b/>
                <w:szCs w:val="24"/>
              </w:rPr>
              <w:t>Usuário Comum</w:t>
            </w:r>
          </w:p>
        </w:tc>
        <w:tc>
          <w:tcPr>
            <w:tcW w:w="680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B57401" w:rsidRPr="004F166F" w:rsidRDefault="003117EB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Efetuar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</w:t>
            </w:r>
            <w:r w:rsidR="00B57401" w:rsidRPr="004F166F">
              <w:rPr>
                <w:rFonts w:ascii="Times New Roman" w:hAnsi="Times New Roman" w:cs="Times New Roman"/>
                <w:szCs w:val="24"/>
              </w:rPr>
              <w:t>ogin</w:t>
            </w:r>
            <w:proofErr w:type="spellEnd"/>
            <w:r w:rsidR="00B57401" w:rsidRPr="004F166F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B57401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estoque de material e ferramentas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prioridades de manutenção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Solicitar </w:t>
            </w:r>
            <w:r w:rsidR="00C11745">
              <w:rPr>
                <w:rFonts w:ascii="Times New Roman" w:hAnsi="Times New Roman" w:cs="Times New Roman"/>
                <w:szCs w:val="24"/>
              </w:rPr>
              <w:t xml:space="preserve">reposição de </w:t>
            </w:r>
            <w:r>
              <w:rPr>
                <w:rFonts w:ascii="Times New Roman" w:hAnsi="Times New Roman" w:cs="Times New Roman"/>
                <w:szCs w:val="24"/>
              </w:rPr>
              <w:t>estoque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Iniciar ordem de serviço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  <w:tr w:rsidR="00B57401" w:rsidRPr="006764E0" w:rsidTr="004F166F">
        <w:tc>
          <w:tcPr>
            <w:tcW w:w="294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6804" w:type="dxa"/>
            <w:tcBorders>
              <w:left w:val="single" w:sz="18" w:space="0" w:color="auto"/>
              <w:right w:val="single" w:sz="18" w:space="0" w:color="auto"/>
            </w:tcBorders>
          </w:tcPr>
          <w:p w:rsidR="00B57401" w:rsidRPr="004F166F" w:rsidRDefault="00B57401" w:rsidP="004F166F">
            <w:pPr>
              <w:tabs>
                <w:tab w:val="left" w:pos="567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Finalizar ordem de serviço</w:t>
            </w:r>
            <w:r w:rsidR="00C11745">
              <w:rPr>
                <w:rFonts w:ascii="Times New Roman" w:hAnsi="Times New Roman" w:cs="Times New Roman"/>
                <w:szCs w:val="24"/>
              </w:rPr>
              <w:t>;</w:t>
            </w:r>
          </w:p>
        </w:tc>
      </w:tr>
    </w:tbl>
    <w:p w:rsidR="004F166F" w:rsidRDefault="004F166F" w:rsidP="004F166F">
      <w:pPr>
        <w:rPr>
          <w:rFonts w:cs="Calibri"/>
          <w:b/>
          <w:szCs w:val="24"/>
        </w:rPr>
      </w:pPr>
      <w:r>
        <w:rPr>
          <w:rFonts w:cs="Calibri"/>
          <w:b/>
          <w:szCs w:val="24"/>
        </w:rPr>
        <w:br w:type="page"/>
      </w:r>
    </w:p>
    <w:p w:rsidR="004F166F" w:rsidRDefault="004E3EFC" w:rsidP="004E3EFC">
      <w:pPr>
        <w:pStyle w:val="Ttulo3"/>
        <w:rPr>
          <w:rFonts w:ascii="Times New Roman" w:hAnsi="Times New Roman"/>
          <w:b w:val="0"/>
        </w:rPr>
      </w:pPr>
      <w:bookmarkStart w:id="103" w:name="_Toc493667965"/>
      <w:r w:rsidRPr="004E3EFC">
        <w:rPr>
          <w:rFonts w:ascii="Times New Roman" w:hAnsi="Times New Roman"/>
          <w:b w:val="0"/>
        </w:rPr>
        <w:lastRenderedPageBreak/>
        <w:t>2.2.3 Descrição dos Casos de Uso</w:t>
      </w:r>
      <w:bookmarkEnd w:id="103"/>
      <w:r w:rsidRPr="004E3EFC">
        <w:rPr>
          <w:rFonts w:ascii="Times New Roman" w:hAnsi="Times New Roman"/>
          <w:b w:val="0"/>
        </w:rPr>
        <w:t xml:space="preserve"> </w:t>
      </w:r>
    </w:p>
    <w:p w:rsidR="006B0A2D" w:rsidRDefault="006B0A2D" w:rsidP="006B0A2D">
      <w:pPr>
        <w:pStyle w:val="TextoNormal"/>
      </w:pPr>
    </w:p>
    <w:p w:rsidR="006B0A2D" w:rsidRPr="006B0A2D" w:rsidRDefault="006B0A2D" w:rsidP="006B0A2D">
      <w:pPr>
        <w:pStyle w:val="TextoNormal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6B0A2D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6B0A2D" w:rsidRPr="007742F7" w:rsidRDefault="006B0A2D" w:rsidP="006B0A2D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6B0A2D" w:rsidRPr="00421F81" w:rsidTr="00CC0D0E">
        <w:tc>
          <w:tcPr>
            <w:tcW w:w="8644" w:type="dxa"/>
            <w:gridSpan w:val="3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6B0A2D" w:rsidRPr="004B2EF1" w:rsidRDefault="006B0A2D" w:rsidP="00CC0D0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 xml:space="preserve">Efetuar </w:t>
            </w:r>
            <w:proofErr w:type="spellStart"/>
            <w:r w:rsidRPr="004B2EF1">
              <w:rPr>
                <w:rFonts w:ascii="Times New Roman" w:hAnsi="Times New Roman" w:cs="Times New Roman"/>
                <w:b/>
                <w:szCs w:val="24"/>
              </w:rPr>
              <w:t>Login</w:t>
            </w:r>
            <w:proofErr w:type="spellEnd"/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Administrador, Usuário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comum</w:t>
            </w:r>
            <w:proofErr w:type="gramEnd"/>
          </w:p>
        </w:tc>
      </w:tr>
      <w:tr w:rsidR="006B0A2D" w:rsidRPr="00421F81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Dar acesso ao sistema e suas funcionalidades</w:t>
            </w:r>
          </w:p>
        </w:tc>
      </w:tr>
      <w:tr w:rsidR="006B0A2D" w:rsidRPr="00421F81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6B0A2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 quem possui permissão para utilizar o sistema</w:t>
            </w:r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6B0A2D" w:rsidRPr="00421F81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cadastro no sistema</w:t>
            </w:r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6B0A2D" w:rsidRPr="007742F7" w:rsidRDefault="00CC0D0E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Usuário ter acesso permitido ao sistema</w:t>
            </w:r>
          </w:p>
        </w:tc>
      </w:tr>
      <w:tr w:rsidR="006B0A2D" w:rsidRPr="007742F7" w:rsidTr="00CC0D0E">
        <w:tc>
          <w:tcPr>
            <w:tcW w:w="2093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6B0A2D" w:rsidRPr="007742F7" w:rsidTr="00CC0D0E">
        <w:tc>
          <w:tcPr>
            <w:tcW w:w="8644" w:type="dxa"/>
            <w:gridSpan w:val="3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6B0A2D" w:rsidRPr="007742F7" w:rsidTr="00CC0D0E">
        <w:tc>
          <w:tcPr>
            <w:tcW w:w="4322" w:type="dxa"/>
            <w:gridSpan w:val="2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6B0A2D" w:rsidRPr="00421F81" w:rsidTr="00CC0D0E">
        <w:tc>
          <w:tcPr>
            <w:tcW w:w="4322" w:type="dxa"/>
            <w:gridSpan w:val="2"/>
          </w:tcPr>
          <w:p w:rsidR="006B0A2D" w:rsidRPr="007742F7" w:rsidRDefault="006B0A2D" w:rsidP="006B0A2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usuário e senha</w:t>
            </w:r>
          </w:p>
        </w:tc>
        <w:tc>
          <w:tcPr>
            <w:tcW w:w="4322" w:type="dxa"/>
          </w:tcPr>
          <w:p w:rsidR="006B0A2D" w:rsidRPr="007742F7" w:rsidRDefault="006B0A2D" w:rsidP="006B0A2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busca as informações na tabela correspondente no banco de dados</w:t>
            </w:r>
          </w:p>
        </w:tc>
      </w:tr>
      <w:tr w:rsidR="006B0A2D" w:rsidRPr="00421F81" w:rsidTr="00CC0D0E">
        <w:tc>
          <w:tcPr>
            <w:tcW w:w="4322" w:type="dxa"/>
            <w:gridSpan w:val="2"/>
          </w:tcPr>
          <w:p w:rsidR="006B0A2D" w:rsidRPr="006B0A2D" w:rsidRDefault="006B0A2D" w:rsidP="006B0A2D">
            <w:pPr>
              <w:rPr>
                <w:szCs w:val="24"/>
              </w:rPr>
            </w:pPr>
            <w:r>
              <w:rPr>
                <w:szCs w:val="24"/>
              </w:rPr>
              <w:t xml:space="preserve">2. </w:t>
            </w:r>
            <w:r w:rsidRPr="006B0A2D">
              <w:rPr>
                <w:rFonts w:ascii="Times New Roman" w:hAnsi="Times New Roman" w:cs="Times New Roman"/>
                <w:szCs w:val="24"/>
              </w:rPr>
              <w:t>Acesso ao sistema</w:t>
            </w:r>
          </w:p>
        </w:tc>
        <w:tc>
          <w:tcPr>
            <w:tcW w:w="4322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B0A2D" w:rsidRPr="007742F7" w:rsidTr="00CC0D0E">
        <w:tc>
          <w:tcPr>
            <w:tcW w:w="8644" w:type="dxa"/>
            <w:gridSpan w:val="3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6B0A2D" w:rsidRPr="007742F7" w:rsidTr="00CC0D0E">
        <w:tc>
          <w:tcPr>
            <w:tcW w:w="4322" w:type="dxa"/>
            <w:gridSpan w:val="2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6B0A2D" w:rsidRPr="007742F7" w:rsidRDefault="006B0A2D" w:rsidP="00CC0D0E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6B0A2D" w:rsidRPr="00421F81" w:rsidTr="00CC0D0E">
        <w:tc>
          <w:tcPr>
            <w:tcW w:w="4322" w:type="dxa"/>
            <w:gridSpan w:val="2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usuário e senha</w:t>
            </w:r>
          </w:p>
        </w:tc>
        <w:tc>
          <w:tcPr>
            <w:tcW w:w="4322" w:type="dxa"/>
          </w:tcPr>
          <w:p w:rsidR="006B0A2D" w:rsidRPr="007742F7" w:rsidRDefault="006B0A2D" w:rsidP="006B0A2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usuário não existe. Cadastrar usuário.</w:t>
            </w:r>
          </w:p>
        </w:tc>
      </w:tr>
      <w:tr w:rsidR="006B0A2D" w:rsidRPr="007742F7" w:rsidTr="00CC0D0E">
        <w:tc>
          <w:tcPr>
            <w:tcW w:w="4322" w:type="dxa"/>
            <w:gridSpan w:val="2"/>
          </w:tcPr>
          <w:p w:rsidR="006B0A2D" w:rsidRPr="007742F7" w:rsidRDefault="006B0A2D" w:rsidP="000643C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3. O usuário </w:t>
            </w:r>
            <w:r w:rsidR="000643CE">
              <w:rPr>
                <w:rFonts w:ascii="Times New Roman" w:hAnsi="Times New Roman" w:cs="Times New Roman"/>
                <w:szCs w:val="24"/>
              </w:rPr>
              <w:t>é cadastrado no sistema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4322" w:type="dxa"/>
          </w:tcPr>
          <w:p w:rsidR="006B0A2D" w:rsidRPr="007742F7" w:rsidRDefault="006B0A2D" w:rsidP="00CC0D0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6B0A2D" w:rsidRPr="000643CE" w:rsidRDefault="006B0A2D" w:rsidP="006B0A2D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b/>
        </w:rPr>
      </w:pPr>
      <w:r>
        <w:rPr>
          <w:b/>
        </w:rPr>
        <w:br w:type="page"/>
      </w:r>
    </w:p>
    <w:p w:rsidR="004F166F" w:rsidRDefault="004F166F" w:rsidP="004F166F">
      <w:pPr>
        <w:spacing w:line="240" w:lineRule="auto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95253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95253" w:rsidRPr="007742F7" w:rsidRDefault="00F95253" w:rsidP="0055259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95253" w:rsidRPr="00421F81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95253" w:rsidRPr="004B2EF1" w:rsidRDefault="00F95253" w:rsidP="00C65947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Peça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6B0A2D" w:rsidRDefault="00F95253" w:rsidP="00C65947">
            <w:pPr>
              <w:rPr>
                <w:rFonts w:ascii="Times New Roman" w:hAnsi="Times New Roman" w:cs="Times New Roman"/>
                <w:szCs w:val="24"/>
                <w:u w:val="single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as peças que compõem o maquinário do laboratório de produção mecânica do IFMA Monte castelo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as pecas que compõem o maquinário no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Usuário estar </w:t>
            </w:r>
            <w:r w:rsidR="00CC0D0E">
              <w:rPr>
                <w:rFonts w:ascii="Times New Roman" w:hAnsi="Times New Roman" w:cs="Times New Roman"/>
                <w:szCs w:val="24"/>
              </w:rPr>
              <w:t xml:space="preserve">com acesso permitido </w:t>
            </w:r>
            <w:r>
              <w:rPr>
                <w:rFonts w:ascii="Times New Roman" w:hAnsi="Times New Roman" w:cs="Times New Roman"/>
                <w:szCs w:val="24"/>
              </w:rPr>
              <w:t>no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421F81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F95253" w:rsidRPr="00421F81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F95253" w:rsidRDefault="00F9525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95253" w:rsidRDefault="00F95253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95253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95253" w:rsidRPr="00CC0D0E" w:rsidRDefault="00F95253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CC0D0E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F95253" w:rsidRPr="00421F81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95253" w:rsidRPr="004B2EF1" w:rsidRDefault="00F95253" w:rsidP="00C65947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peça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de peça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das peças já salvas no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95253" w:rsidRPr="00421F81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peça estar cadastrada no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peça</w:t>
            </w: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peça que deseja alterar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a peça buscada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A01B0F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4. O sistema </w:t>
            </w:r>
            <w:r w:rsidR="006A4ECA">
              <w:rPr>
                <w:rFonts w:ascii="Times New Roman" w:hAnsi="Times New Roman" w:cs="Times New Roman"/>
                <w:szCs w:val="24"/>
              </w:rPr>
              <w:t>armazena as alterações e confirma a alteração.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6A4ECA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peça que deseja alterar</w:t>
            </w:r>
          </w:p>
        </w:tc>
        <w:tc>
          <w:tcPr>
            <w:tcW w:w="4322" w:type="dxa"/>
          </w:tcPr>
          <w:p w:rsidR="00F95253" w:rsidRPr="007742F7" w:rsidRDefault="006A4ECA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da peça.</w:t>
            </w:r>
          </w:p>
        </w:tc>
      </w:tr>
    </w:tbl>
    <w:p w:rsidR="00F95253" w:rsidRDefault="00F95253" w:rsidP="00F95253">
      <w:pPr>
        <w:rPr>
          <w:szCs w:val="24"/>
        </w:rPr>
      </w:pPr>
    </w:p>
    <w:p w:rsidR="00F95253" w:rsidRDefault="00F9525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95253" w:rsidRDefault="00F95253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6A4ECA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6A4ECA" w:rsidRPr="00CC0D0E" w:rsidRDefault="006A4ECA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CC0D0E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6A4ECA" w:rsidRPr="00421F81" w:rsidTr="00F30BE2">
        <w:tc>
          <w:tcPr>
            <w:tcW w:w="8644" w:type="dxa"/>
            <w:gridSpan w:val="3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6A4ECA" w:rsidRPr="004B2EF1" w:rsidRDefault="003405D8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Excluir</w:t>
            </w:r>
            <w:r w:rsidR="006A4ECA" w:rsidRPr="004B2EF1">
              <w:rPr>
                <w:rFonts w:ascii="Times New Roman" w:hAnsi="Times New Roman" w:cs="Times New Roman"/>
                <w:b/>
                <w:szCs w:val="24"/>
              </w:rPr>
              <w:t xml:space="preserve"> peça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cadastro de peça</w:t>
            </w:r>
          </w:p>
        </w:tc>
      </w:tr>
      <w:tr w:rsidR="006A4ECA" w:rsidRPr="00421F81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</w:t>
            </w:r>
            <w:r w:rsidR="003405D8">
              <w:rPr>
                <w:rFonts w:ascii="Times New Roman" w:hAnsi="Times New Roman" w:cs="Times New Roman"/>
                <w:szCs w:val="24"/>
              </w:rPr>
              <w:t>o status de</w:t>
            </w:r>
            <w:r>
              <w:rPr>
                <w:rFonts w:ascii="Times New Roman" w:hAnsi="Times New Roman" w:cs="Times New Roman"/>
                <w:szCs w:val="24"/>
              </w:rPr>
              <w:t xml:space="preserve"> peças já salvas no sistema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6A4ECA" w:rsidRPr="00421F81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peça estar cadastrada no sistema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</w:t>
            </w:r>
            <w:r w:rsidR="003405D8">
              <w:rPr>
                <w:rFonts w:ascii="Times New Roman" w:hAnsi="Times New Roman" w:cs="Times New Roman"/>
                <w:szCs w:val="24"/>
              </w:rPr>
              <w:t xml:space="preserve"> do status</w:t>
            </w:r>
            <w:r>
              <w:rPr>
                <w:rFonts w:ascii="Times New Roman" w:hAnsi="Times New Roman" w:cs="Times New Roman"/>
                <w:szCs w:val="24"/>
              </w:rPr>
              <w:t xml:space="preserve"> alterada</w:t>
            </w:r>
          </w:p>
        </w:tc>
      </w:tr>
      <w:tr w:rsidR="006A4ECA" w:rsidRPr="007742F7" w:rsidTr="00F30BE2">
        <w:tc>
          <w:tcPr>
            <w:tcW w:w="2093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peça</w:t>
            </w:r>
          </w:p>
        </w:tc>
      </w:tr>
      <w:tr w:rsidR="006A4ECA" w:rsidRPr="007742F7" w:rsidTr="00F30BE2">
        <w:tc>
          <w:tcPr>
            <w:tcW w:w="8644" w:type="dxa"/>
            <w:gridSpan w:val="3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peça que deseja alterar</w:t>
            </w:r>
          </w:p>
        </w:tc>
        <w:tc>
          <w:tcPr>
            <w:tcW w:w="4322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a peça buscada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A01B0F" w:rsidRDefault="006A4ECA" w:rsidP="006A4EC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6A4ECA" w:rsidRPr="007742F7" w:rsidRDefault="006A4ECA" w:rsidP="006A4ECA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6A4ECA" w:rsidRPr="007742F7" w:rsidRDefault="006A4ECA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A4ECA" w:rsidRPr="007742F7" w:rsidTr="00F30BE2">
        <w:tc>
          <w:tcPr>
            <w:tcW w:w="8644" w:type="dxa"/>
            <w:gridSpan w:val="3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6A4ECA" w:rsidRPr="007742F7" w:rsidTr="00F30BE2">
        <w:tc>
          <w:tcPr>
            <w:tcW w:w="4322" w:type="dxa"/>
            <w:gridSpan w:val="2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6A4ECA" w:rsidRPr="007742F7" w:rsidRDefault="006A4ECA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peça que deseja alterar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da peça.</w:t>
            </w: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95253" w:rsidRDefault="00F95253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F30BE2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Estoque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o estoque que compõem o plano de manutenção do laboratório de produção mecânica do IFMA Monte castelo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o estoque que compõem o maquinário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CC0D0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Usuário estar </w:t>
            </w:r>
            <w:r w:rsidR="00CC0D0E">
              <w:rPr>
                <w:rFonts w:ascii="Times New Roman" w:hAnsi="Times New Roman" w:cs="Times New Roman"/>
                <w:szCs w:val="24"/>
              </w:rPr>
              <w:t>com acesso ao sistem</w:t>
            </w:r>
            <w:r>
              <w:rPr>
                <w:rFonts w:ascii="Times New Roman" w:hAnsi="Times New Roman" w:cs="Times New Roman"/>
                <w:szCs w:val="24"/>
              </w:rPr>
              <w:t>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421F81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3405D8" w:rsidRPr="00421F81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3405D8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3405D8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estoque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do estoque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estoque já salvas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estoque estar cadastrada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estoque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estoque que deseja alterar</w:t>
            </w:r>
          </w:p>
        </w:tc>
        <w:tc>
          <w:tcPr>
            <w:tcW w:w="4322" w:type="dxa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o estoque buscado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A01B0F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a alteração.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estoque que deseja alterar</w:t>
            </w:r>
          </w:p>
        </w:tc>
        <w:tc>
          <w:tcPr>
            <w:tcW w:w="4322" w:type="dxa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do estoque.</w:t>
            </w:r>
          </w:p>
        </w:tc>
      </w:tr>
    </w:tbl>
    <w:p w:rsidR="00D652B3" w:rsidRDefault="00D652B3" w:rsidP="003405D8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3405D8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Excluir estoque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cadastro de estoque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status de estoque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>já salvas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peça estar cadastrada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do status alterada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peça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estoque que deseja alterar</w:t>
            </w:r>
          </w:p>
        </w:tc>
        <w:tc>
          <w:tcPr>
            <w:tcW w:w="4322" w:type="dxa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o estoque buscado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A01B0F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estoque que deseja alterar</w:t>
            </w:r>
          </w:p>
        </w:tc>
        <w:tc>
          <w:tcPr>
            <w:tcW w:w="4322" w:type="dxa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do estoque.</w:t>
            </w:r>
          </w:p>
        </w:tc>
      </w:tr>
    </w:tbl>
    <w:p w:rsidR="00F95253" w:rsidRDefault="00F9525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95253" w:rsidRDefault="00F95253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F30BE2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Responsável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informações sobre os responsáveis em realizar a manutenção no maquinário do laboratório de produção mecânica do IFMA Monte castelo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os responsáveis em realizar a manutenção no maquinário.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3405D8" w:rsidRPr="007742F7" w:rsidRDefault="004B2EF1" w:rsidP="004B2EF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Usuário estar com acesso a</w:t>
            </w:r>
            <w:r w:rsidR="003405D8">
              <w:rPr>
                <w:rFonts w:ascii="Times New Roman" w:hAnsi="Times New Roman" w:cs="Times New Roman"/>
                <w:szCs w:val="24"/>
              </w:rPr>
              <w:t>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421F81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3405D8" w:rsidRPr="00421F81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3405D8" w:rsidRDefault="003405D8" w:rsidP="003405D8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3405D8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3405D8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Responsável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de responsável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responsável já salvas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responsável estar cadastrado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responsável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3405D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responsável que deseja alterar</w:t>
            </w:r>
          </w:p>
        </w:tc>
        <w:tc>
          <w:tcPr>
            <w:tcW w:w="4322" w:type="dxa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Retorna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 buscado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A01B0F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a alteração.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1. O usuário busca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</w:t>
            </w:r>
            <w:r>
              <w:rPr>
                <w:rFonts w:ascii="Times New Roman" w:hAnsi="Times New Roman" w:cs="Times New Roman"/>
                <w:szCs w:val="24"/>
              </w:rPr>
              <w:t xml:space="preserve"> que deseja alterar</w:t>
            </w:r>
          </w:p>
        </w:tc>
        <w:tc>
          <w:tcPr>
            <w:tcW w:w="4322" w:type="dxa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O sistema não encontra. Deve ser realizado o cadastro </w:t>
            </w:r>
            <w:r w:rsidR="0004633B">
              <w:rPr>
                <w:rFonts w:ascii="Times New Roman" w:hAnsi="Times New Roman" w:cs="Times New Roman"/>
                <w:szCs w:val="24"/>
              </w:rPr>
              <w:t>do responsável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3405D8" w:rsidRDefault="003405D8" w:rsidP="003405D8">
      <w:pPr>
        <w:rPr>
          <w:szCs w:val="24"/>
        </w:rPr>
      </w:pPr>
    </w:p>
    <w:p w:rsidR="003405D8" w:rsidRDefault="003405D8" w:rsidP="003405D8">
      <w:pPr>
        <w:rPr>
          <w:szCs w:val="24"/>
        </w:rPr>
      </w:pPr>
    </w:p>
    <w:p w:rsidR="00CC0D0E" w:rsidRDefault="00CC0D0E" w:rsidP="003405D8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3405D8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3405D8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3405D8" w:rsidRPr="007742F7" w:rsidRDefault="003405D8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3405D8" w:rsidRPr="00421F81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3405D8" w:rsidRPr="004B2EF1" w:rsidRDefault="003405D8" w:rsidP="0004633B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 xml:space="preserve">Excluir </w:t>
            </w:r>
            <w:r w:rsidR="0004633B" w:rsidRPr="004B2EF1">
              <w:rPr>
                <w:rFonts w:ascii="Times New Roman" w:hAnsi="Times New Roman" w:cs="Times New Roman"/>
                <w:b/>
                <w:szCs w:val="24"/>
              </w:rPr>
              <w:t>responsável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Excluir cadastro </w:t>
            </w:r>
            <w:r w:rsidR="0004633B">
              <w:rPr>
                <w:rFonts w:ascii="Times New Roman" w:hAnsi="Times New Roman" w:cs="Times New Roman"/>
                <w:szCs w:val="24"/>
              </w:rPr>
              <w:t>responsável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Atualiza as informações do status de </w:t>
            </w:r>
            <w:r w:rsidR="0004633B">
              <w:rPr>
                <w:rFonts w:ascii="Times New Roman" w:hAnsi="Times New Roman" w:cs="Times New Roman"/>
                <w:szCs w:val="24"/>
              </w:rPr>
              <w:t>responsável</w:t>
            </w:r>
            <w:r>
              <w:rPr>
                <w:rFonts w:ascii="Times New Roman" w:hAnsi="Times New Roman" w:cs="Times New Roman"/>
                <w:szCs w:val="24"/>
              </w:rPr>
              <w:t xml:space="preserve"> já salvas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3405D8" w:rsidRPr="00421F81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3405D8" w:rsidRPr="007742F7" w:rsidRDefault="0004633B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responsável</w:t>
            </w:r>
            <w:r w:rsidR="003405D8">
              <w:rPr>
                <w:rFonts w:ascii="Times New Roman" w:hAnsi="Times New Roman" w:cs="Times New Roman"/>
                <w:szCs w:val="24"/>
              </w:rPr>
              <w:t xml:space="preserve"> estar cadastrad</w:t>
            </w:r>
            <w:r>
              <w:rPr>
                <w:rFonts w:ascii="Times New Roman" w:hAnsi="Times New Roman" w:cs="Times New Roman"/>
                <w:szCs w:val="24"/>
              </w:rPr>
              <w:t>o</w:t>
            </w:r>
            <w:r w:rsidR="003405D8">
              <w:rPr>
                <w:rFonts w:ascii="Times New Roman" w:hAnsi="Times New Roman" w:cs="Times New Roman"/>
                <w:szCs w:val="24"/>
              </w:rPr>
              <w:t xml:space="preserve"> no sistema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do status alterada</w:t>
            </w:r>
          </w:p>
        </w:tc>
      </w:tr>
      <w:tr w:rsidR="003405D8" w:rsidRPr="007742F7" w:rsidTr="00F30BE2">
        <w:tc>
          <w:tcPr>
            <w:tcW w:w="2093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Cadastrar </w:t>
            </w:r>
            <w:r w:rsidR="0004633B">
              <w:rPr>
                <w:rFonts w:ascii="Times New Roman" w:hAnsi="Times New Roman" w:cs="Times New Roman"/>
                <w:szCs w:val="24"/>
              </w:rPr>
              <w:t>responsável</w:t>
            </w: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1. O usuário busca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</w:t>
            </w:r>
            <w:r>
              <w:rPr>
                <w:rFonts w:ascii="Times New Roman" w:hAnsi="Times New Roman" w:cs="Times New Roman"/>
                <w:szCs w:val="24"/>
              </w:rPr>
              <w:t xml:space="preserve"> que deseja alterar</w:t>
            </w:r>
          </w:p>
        </w:tc>
        <w:tc>
          <w:tcPr>
            <w:tcW w:w="4322" w:type="dxa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Retorna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 buscado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A01B0F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8644" w:type="dxa"/>
            <w:gridSpan w:val="3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3405D8" w:rsidRPr="007742F7" w:rsidRDefault="003405D8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1. O usuário busca </w:t>
            </w:r>
            <w:r w:rsidR="0004633B">
              <w:rPr>
                <w:rFonts w:ascii="Times New Roman" w:hAnsi="Times New Roman" w:cs="Times New Roman"/>
                <w:szCs w:val="24"/>
              </w:rPr>
              <w:t>o responsável</w:t>
            </w:r>
            <w:r>
              <w:rPr>
                <w:rFonts w:ascii="Times New Roman" w:hAnsi="Times New Roman" w:cs="Times New Roman"/>
                <w:szCs w:val="24"/>
              </w:rPr>
              <w:t xml:space="preserve"> que deseja alterar</w:t>
            </w:r>
          </w:p>
        </w:tc>
        <w:tc>
          <w:tcPr>
            <w:tcW w:w="4322" w:type="dxa"/>
          </w:tcPr>
          <w:p w:rsidR="003405D8" w:rsidRPr="007742F7" w:rsidRDefault="003405D8" w:rsidP="0004633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O sistema não encontra. Deve ser realizado o cadastro </w:t>
            </w:r>
            <w:r w:rsidR="0004633B">
              <w:rPr>
                <w:rFonts w:ascii="Times New Roman" w:hAnsi="Times New Roman" w:cs="Times New Roman"/>
                <w:szCs w:val="24"/>
              </w:rPr>
              <w:t>do responsável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3405D8" w:rsidRPr="007742F7" w:rsidTr="00F30BE2">
        <w:tc>
          <w:tcPr>
            <w:tcW w:w="4322" w:type="dxa"/>
            <w:gridSpan w:val="2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3405D8" w:rsidRPr="007742F7" w:rsidRDefault="003405D8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F30BE2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maquinário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o maquinário que compõem o laboratório de produção mecânica do IFMA Monte castelo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o maquinário que compõem o laboratório de produção mecânica e industrial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4B2EF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Usuário </w:t>
            </w:r>
            <w:r w:rsidR="004B2EF1">
              <w:rPr>
                <w:rFonts w:ascii="Times New Roman" w:hAnsi="Times New Roman" w:cs="Times New Roman"/>
                <w:szCs w:val="24"/>
              </w:rPr>
              <w:t>ao acesso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4B2EF1">
              <w:rPr>
                <w:rFonts w:ascii="Times New Roman" w:hAnsi="Times New Roman" w:cs="Times New Roman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421F81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F30BE2" w:rsidRPr="00421F81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F30BE2" w:rsidRDefault="00F30BE2" w:rsidP="00F30BE2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30BE2" w:rsidRDefault="00F30BE2" w:rsidP="00F30BE2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maquinário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de maquinário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maquinário já salvo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maquinário estar cadastrada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maquinário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maquinário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o maquinário buscado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A01B0F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a alteração.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maquinário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do maquinário.</w:t>
            </w:r>
          </w:p>
        </w:tc>
      </w:tr>
    </w:tbl>
    <w:p w:rsidR="00F30BE2" w:rsidRDefault="00F30BE2" w:rsidP="00F30BE2">
      <w:pPr>
        <w:rPr>
          <w:szCs w:val="24"/>
        </w:rPr>
      </w:pPr>
    </w:p>
    <w:p w:rsidR="00F30BE2" w:rsidRDefault="00F30BE2" w:rsidP="00F30BE2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30BE2" w:rsidRDefault="00F30BE2" w:rsidP="00F30BE2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Excluir maquinário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cadastro de maquinário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status de maquinário já salvas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maquinário estar cadastrada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do status alterada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maquinário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maquinário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o maquinário buscado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A01B0F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o maquinário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do maquinário.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3405D8" w:rsidRDefault="003405D8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F30BE2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Cadastrar rotina de manutenção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as rotinas de manutenção que compõem o plano de manutenção do maquinário do laboratório de produção mecânica do IFMA Monte castelo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 as rotinas de manutenção que compõem o plano de manutenção do maquinário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4B2EF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Usuário </w:t>
            </w:r>
            <w:r w:rsidR="004B2EF1">
              <w:rPr>
                <w:rFonts w:ascii="Times New Roman" w:hAnsi="Times New Roman" w:cs="Times New Roman"/>
                <w:szCs w:val="24"/>
              </w:rPr>
              <w:t>estar com acesso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4B2EF1">
              <w:rPr>
                <w:rFonts w:ascii="Times New Roman" w:hAnsi="Times New Roman" w:cs="Times New Roman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421F81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preenche os dados para serem armazenados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armazena na tabela correspondente no banco de dados</w:t>
            </w:r>
          </w:p>
        </w:tc>
      </w:tr>
      <w:tr w:rsidR="00F30BE2" w:rsidRPr="00421F81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F30BE2" w:rsidRDefault="00F30BE2" w:rsidP="00F30BE2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30BE2" w:rsidRDefault="00F30BE2" w:rsidP="00F30BE2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D652B3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7742F7" w:rsidRDefault="00F30BE2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Especifica</w:t>
            </w:r>
            <w:r>
              <w:rPr>
                <w:rFonts w:ascii="Times New Roman" w:hAnsi="Times New Roman" w:cs="Times New Roman"/>
                <w:szCs w:val="24"/>
              </w:rPr>
              <w:t>çã</w:t>
            </w:r>
            <w:r w:rsidRPr="007742F7">
              <w:rPr>
                <w:rFonts w:ascii="Times New Roman" w:hAnsi="Times New Roman" w:cs="Times New Roman"/>
                <w:szCs w:val="24"/>
              </w:rPr>
              <w:t>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Alterar rotina de manutenção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Atualizar cadastro de rotina de manutenção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das rotinas de manutenção já salvas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rotina de manutenção estar cadastrada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alterada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rotina de manutenção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rotina de manutenção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a rotina de manutenção buscada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A01B0F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as informações que deseja e salva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a alteração.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rotina de manutenção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não encontra. Deve ser realizado o cadastro da rotina de manutenção.</w:t>
            </w:r>
          </w:p>
        </w:tc>
      </w:tr>
    </w:tbl>
    <w:p w:rsidR="00D652B3" w:rsidRDefault="00D652B3" w:rsidP="00F30BE2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F30BE2" w:rsidRDefault="00F30BE2" w:rsidP="00F30BE2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30BE2" w:rsidRPr="00421F81" w:rsidTr="004B2EF1">
        <w:tc>
          <w:tcPr>
            <w:tcW w:w="8644" w:type="dxa"/>
            <w:gridSpan w:val="3"/>
            <w:shd w:val="clear" w:color="auto" w:fill="D9D9D9" w:themeFill="background1" w:themeFillShade="D9"/>
          </w:tcPr>
          <w:p w:rsidR="00F30BE2" w:rsidRPr="004B2EF1" w:rsidRDefault="00F30BE2" w:rsidP="00CC0D0E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B2EF1">
              <w:rPr>
                <w:rFonts w:ascii="Times New Roman" w:hAnsi="Times New Roman" w:cs="Times New Roman"/>
                <w:szCs w:val="24"/>
              </w:rPr>
              <w:t>Especificação dos casos de uso (formato expandido)</w:t>
            </w:r>
          </w:p>
        </w:tc>
      </w:tr>
      <w:tr w:rsidR="00F30BE2" w:rsidRPr="00421F81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30BE2" w:rsidRPr="004B2EF1" w:rsidRDefault="00F30BE2" w:rsidP="00F30BE2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</w:rPr>
              <w:t>Excluir rotina de manutenção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</w:t>
            </w:r>
            <w:r w:rsidRPr="004B2EF1">
              <w:rPr>
                <w:rFonts w:ascii="Times New Roman" w:hAnsi="Times New Roman" w:cs="Times New Roman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ador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Excluir cadastro de rotina de manutenção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Atualiza as informações do status de rotinas de manutenção já salvas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Não Essencial</w:t>
            </w:r>
          </w:p>
        </w:tc>
      </w:tr>
      <w:tr w:rsidR="00F30BE2" w:rsidRPr="00421F81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rotina de manutenção estar cadastrada no sistema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Informação do status alterada</w:t>
            </w:r>
          </w:p>
        </w:tc>
      </w:tr>
      <w:tr w:rsidR="00F30BE2" w:rsidRPr="007742F7" w:rsidTr="00F30BE2">
        <w:tc>
          <w:tcPr>
            <w:tcW w:w="2093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Cadastrar rotina de manutenção</w:t>
            </w: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busca a rotina de manutenção que deseja alterar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Retorna a rotina de manutenção buscada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A01B0F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altera o status e salva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4. O sistema armazena as alterações e confirma o novo status.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F30BE2" w:rsidRPr="007742F7" w:rsidRDefault="00F30BE2" w:rsidP="00F30BE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30BE2" w:rsidRPr="007742F7" w:rsidTr="00F30BE2">
        <w:tc>
          <w:tcPr>
            <w:tcW w:w="8644" w:type="dxa"/>
            <w:gridSpan w:val="3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30BE2" w:rsidRPr="007742F7" w:rsidRDefault="00F30BE2" w:rsidP="00F30BE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30BE2" w:rsidRPr="007742F7" w:rsidTr="00F30BE2">
        <w:tc>
          <w:tcPr>
            <w:tcW w:w="4322" w:type="dxa"/>
            <w:gridSpan w:val="2"/>
          </w:tcPr>
          <w:p w:rsidR="00F30BE2" w:rsidRPr="007742F7" w:rsidRDefault="00F30BE2" w:rsidP="007809A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1. O usuário busca a </w:t>
            </w:r>
            <w:r w:rsidR="007809A3">
              <w:rPr>
                <w:rFonts w:ascii="Times New Roman" w:hAnsi="Times New Roman" w:cs="Times New Roman"/>
                <w:szCs w:val="24"/>
              </w:rPr>
              <w:t>rotina de manutenção</w:t>
            </w:r>
            <w:proofErr w:type="gramStart"/>
            <w:r w:rsidR="007809A3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>que deseja alterar</w:t>
            </w:r>
          </w:p>
        </w:tc>
        <w:tc>
          <w:tcPr>
            <w:tcW w:w="4322" w:type="dxa"/>
          </w:tcPr>
          <w:p w:rsidR="00F30BE2" w:rsidRPr="007742F7" w:rsidRDefault="00F30BE2" w:rsidP="007809A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O sistema não encontra. Deve ser realizado o cadastro da </w:t>
            </w:r>
            <w:r w:rsidR="007809A3">
              <w:rPr>
                <w:rFonts w:ascii="Times New Roman" w:hAnsi="Times New Roman" w:cs="Times New Roman"/>
                <w:szCs w:val="24"/>
              </w:rPr>
              <w:t>rotina de manutenção</w:t>
            </w:r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</w:tbl>
    <w:p w:rsidR="00F30BE2" w:rsidRDefault="00F30BE2" w:rsidP="00F95253">
      <w:pPr>
        <w:rPr>
          <w:szCs w:val="24"/>
        </w:rPr>
      </w:pPr>
    </w:p>
    <w:p w:rsidR="00F30BE2" w:rsidRDefault="00F30BE2" w:rsidP="00F95253">
      <w:pPr>
        <w:rPr>
          <w:szCs w:val="24"/>
        </w:rPr>
      </w:pPr>
    </w:p>
    <w:p w:rsidR="004B2EF1" w:rsidRDefault="004B2EF1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4B2EF1" w:rsidRDefault="004B2EF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4B2EF1" w:rsidRPr="00421F81" w:rsidTr="004B2EF1">
        <w:tc>
          <w:tcPr>
            <w:tcW w:w="8644" w:type="dxa"/>
            <w:gridSpan w:val="3"/>
            <w:shd w:val="clear" w:color="auto" w:fill="D9D9D9" w:themeFill="background1" w:themeFillShade="D9"/>
          </w:tcPr>
          <w:p w:rsidR="004B2EF1" w:rsidRPr="004B2EF1" w:rsidRDefault="004B2EF1" w:rsidP="004B2EF1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eastAsiaTheme="minorHAnsi" w:hAnsi="Times New Roman" w:cs="Times New Roman"/>
                <w:szCs w:val="24"/>
              </w:rPr>
            </w:pPr>
            <w:r w:rsidRPr="004B2EF1">
              <w:rPr>
                <w:rFonts w:ascii="Times New Roman" w:eastAsiaTheme="minorHAnsi" w:hAnsi="Times New Roman" w:cs="Times New Roman"/>
                <w:szCs w:val="24"/>
              </w:rPr>
              <w:t>Especificação dos casos de uso (formato expandido)</w:t>
            </w:r>
          </w:p>
        </w:tc>
      </w:tr>
      <w:tr w:rsidR="004B2EF1" w:rsidRPr="00421F81" w:rsidTr="00117311">
        <w:tc>
          <w:tcPr>
            <w:tcW w:w="8644" w:type="dxa"/>
            <w:gridSpan w:val="3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4B2EF1" w:rsidRPr="004B2EF1" w:rsidRDefault="004B2EF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4B2EF1">
              <w:rPr>
                <w:rFonts w:ascii="Times New Roman" w:hAnsi="Times New Roman" w:cs="Times New Roman"/>
                <w:b/>
                <w:szCs w:val="24"/>
                <w:lang w:eastAsia="es-ES"/>
              </w:rPr>
              <w:t>Verificar estoque de material e ferramentas</w:t>
            </w: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Administrador, Usuário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Comum</w:t>
            </w:r>
            <w:proofErr w:type="gramEnd"/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4B2EF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se há ferramentas e materiais em estoque</w:t>
            </w:r>
          </w:p>
        </w:tc>
      </w:tr>
      <w:tr w:rsidR="004B2EF1" w:rsidRPr="00421F81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117311">
            <w:pPr>
              <w:spacing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 se no estoque há ferramentas e materiais necessários para a manutenção das máquinas</w:t>
            </w: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4B2EF1" w:rsidRPr="00421F81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 w:rsidR="00117311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4B2EF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materiais e/ou ferramentas cadastradas no estoque</w:t>
            </w: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 w:rsidR="00117311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4B2EF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Exibir os materiais e ferramentas existentes no estoque</w:t>
            </w:r>
          </w:p>
        </w:tc>
      </w:tr>
      <w:tr w:rsidR="004B2EF1" w:rsidRPr="007742F7" w:rsidTr="00117311">
        <w:tc>
          <w:tcPr>
            <w:tcW w:w="2093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4B2EF1" w:rsidRPr="007742F7" w:rsidRDefault="004B2EF1" w:rsidP="00CF2962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4B2EF1" w:rsidRPr="007742F7" w:rsidTr="00117311">
        <w:tc>
          <w:tcPr>
            <w:tcW w:w="8644" w:type="dxa"/>
            <w:gridSpan w:val="3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4B2EF1" w:rsidRPr="007742F7" w:rsidTr="00117311">
        <w:tc>
          <w:tcPr>
            <w:tcW w:w="4322" w:type="dxa"/>
            <w:gridSpan w:val="2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4B2EF1" w:rsidRPr="007742F7" w:rsidRDefault="004B2EF1" w:rsidP="00CF296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4B2EF1" w:rsidRPr="007742F7" w:rsidTr="00117311">
        <w:tc>
          <w:tcPr>
            <w:tcW w:w="4322" w:type="dxa"/>
            <w:gridSpan w:val="2"/>
          </w:tcPr>
          <w:p w:rsidR="004B2EF1" w:rsidRPr="00CF2962" w:rsidRDefault="00CF2962" w:rsidP="00CF2962">
            <w:pPr>
              <w:pStyle w:val="PargrafodaLista"/>
              <w:numPr>
                <w:ilvl w:val="0"/>
                <w:numId w:val="34"/>
              </w:numPr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Solicita verificação de materiais e ferramentas no estoque</w:t>
            </w:r>
          </w:p>
        </w:tc>
        <w:tc>
          <w:tcPr>
            <w:tcW w:w="4322" w:type="dxa"/>
          </w:tcPr>
          <w:p w:rsidR="004B2EF1" w:rsidRPr="00CF2962" w:rsidRDefault="00974C28" w:rsidP="00CF2962">
            <w:pPr>
              <w:pStyle w:val="PargrafodaLista"/>
              <w:numPr>
                <w:ilvl w:val="0"/>
                <w:numId w:val="34"/>
              </w:numPr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B</w:t>
            </w:r>
            <w:r w:rsidR="00CF2962">
              <w:rPr>
                <w:rFonts w:eastAsiaTheme="minorHAnsi"/>
                <w:szCs w:val="24"/>
              </w:rPr>
              <w:t>usca no banco de dados o(s) estoque(s) cadastrado(s)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Default="00CF2962" w:rsidP="00CF2962">
            <w:pPr>
              <w:pStyle w:val="PargrafodaLista"/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</w:p>
        </w:tc>
        <w:tc>
          <w:tcPr>
            <w:tcW w:w="4322" w:type="dxa"/>
          </w:tcPr>
          <w:p w:rsidR="00CF2962" w:rsidRPr="00CF2962" w:rsidRDefault="00974C28" w:rsidP="00CF2962">
            <w:pPr>
              <w:pStyle w:val="PargrafodaLista"/>
              <w:numPr>
                <w:ilvl w:val="0"/>
                <w:numId w:val="34"/>
              </w:numPr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E</w:t>
            </w:r>
            <w:r w:rsidR="00CF2962">
              <w:rPr>
                <w:rFonts w:eastAsiaTheme="minorHAnsi"/>
                <w:szCs w:val="24"/>
              </w:rPr>
              <w:t xml:space="preserve">xibe ao usuário </w:t>
            </w:r>
            <w:r w:rsidR="00CF2962">
              <w:rPr>
                <w:rFonts w:eastAsiaTheme="minorHAnsi"/>
                <w:szCs w:val="24"/>
              </w:rPr>
              <w:t xml:space="preserve">o(s) estoque(s) </w:t>
            </w:r>
            <w:r w:rsidR="00CF2962">
              <w:rPr>
                <w:rFonts w:eastAsiaTheme="minorHAnsi"/>
                <w:szCs w:val="24"/>
              </w:rPr>
              <w:t>existente(s)</w:t>
            </w:r>
          </w:p>
        </w:tc>
      </w:tr>
      <w:tr w:rsidR="004B2EF1" w:rsidRPr="007742F7" w:rsidTr="00117311">
        <w:tc>
          <w:tcPr>
            <w:tcW w:w="8644" w:type="dxa"/>
            <w:gridSpan w:val="3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4B2EF1" w:rsidRPr="007742F7" w:rsidTr="00117311">
        <w:tc>
          <w:tcPr>
            <w:tcW w:w="4322" w:type="dxa"/>
            <w:gridSpan w:val="2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4B2EF1" w:rsidRPr="007742F7" w:rsidRDefault="004B2EF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4B2EF1" w:rsidRPr="007742F7" w:rsidTr="00117311">
        <w:tc>
          <w:tcPr>
            <w:tcW w:w="4322" w:type="dxa"/>
            <w:gridSpan w:val="2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4B2EF1" w:rsidRPr="007742F7" w:rsidRDefault="004B2EF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4B2EF1" w:rsidRDefault="004B2EF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117311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Alertar rotina de manutenção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43687D" w:rsidP="0043687D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Alertar o usuário responsável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existência de uma rotina a ser realizada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43687D" w:rsidP="004368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Envia mensagem ao usuário informando que há uma manutenção a ser realizada 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Não </w:t>
            </w:r>
            <w:r w:rsidR="00117311"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117311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rotinas cadastradas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117311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responsável pela rotina deve ser alertado sobre a rotina de manutenção a ser realizada</w:t>
            </w:r>
          </w:p>
        </w:tc>
      </w:tr>
      <w:tr w:rsidR="00CF2962" w:rsidRPr="007742F7" w:rsidTr="00117311">
        <w:tc>
          <w:tcPr>
            <w:tcW w:w="2093" w:type="dxa"/>
          </w:tcPr>
          <w:p w:rsidR="00CF2962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CF2962" w:rsidRPr="00F007D1" w:rsidRDefault="00CF2962" w:rsidP="006B28AD">
            <w:pPr>
              <w:spacing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F2962" w:rsidRPr="007742F7" w:rsidTr="00117311">
        <w:tc>
          <w:tcPr>
            <w:tcW w:w="8644" w:type="dxa"/>
            <w:gridSpan w:val="3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43687D" w:rsidRDefault="00CF2962" w:rsidP="0043687D">
            <w:pPr>
              <w:spacing w:line="240" w:lineRule="auto"/>
              <w:rPr>
                <w:rFonts w:cstheme="minorHAnsi"/>
                <w:szCs w:val="24"/>
              </w:rPr>
            </w:pPr>
          </w:p>
        </w:tc>
        <w:tc>
          <w:tcPr>
            <w:tcW w:w="4322" w:type="dxa"/>
          </w:tcPr>
          <w:p w:rsidR="00CF2962" w:rsidRPr="0043687D" w:rsidRDefault="0043687D" w:rsidP="0043687D">
            <w:pPr>
              <w:pStyle w:val="PargrafodaLista"/>
              <w:numPr>
                <w:ilvl w:val="0"/>
                <w:numId w:val="35"/>
              </w:numPr>
              <w:tabs>
                <w:tab w:val="left" w:pos="21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O sistema envia para o responsável cadastrado pela rotina um alerta sobre a manutenção na máquina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43687D" w:rsidRDefault="0043687D" w:rsidP="0043687D">
            <w:pPr>
              <w:pStyle w:val="PargrafodaLista"/>
              <w:numPr>
                <w:ilvl w:val="0"/>
                <w:numId w:val="35"/>
              </w:numPr>
              <w:tabs>
                <w:tab w:val="left" w:pos="285"/>
              </w:tabs>
              <w:spacing w:line="240" w:lineRule="auto"/>
              <w:ind w:left="0" w:firstLine="0"/>
              <w:rPr>
                <w:rFonts w:eastAsiaTheme="minorHAnsi" w:cstheme="minorHAnsi"/>
                <w:szCs w:val="24"/>
              </w:rPr>
            </w:pPr>
            <w:r w:rsidRPr="0043687D">
              <w:rPr>
                <w:rFonts w:eastAsiaTheme="minorHAnsi" w:cstheme="minorHAnsi"/>
                <w:szCs w:val="24"/>
              </w:rPr>
              <w:t>O usuário recebe mensagem por e-mail</w:t>
            </w:r>
            <w:r>
              <w:rPr>
                <w:rFonts w:eastAsiaTheme="minorHAnsi" w:cstheme="minorHAnsi"/>
                <w:szCs w:val="24"/>
              </w:rPr>
              <w:t xml:space="preserve"> informando a existência de uma rotina de manutenção a ser realizada.</w:t>
            </w:r>
          </w:p>
        </w:tc>
        <w:tc>
          <w:tcPr>
            <w:tcW w:w="4322" w:type="dxa"/>
          </w:tcPr>
          <w:p w:rsidR="00CF2962" w:rsidRPr="007742F7" w:rsidRDefault="00CF2962" w:rsidP="0043687D">
            <w:pPr>
              <w:tabs>
                <w:tab w:val="left" w:pos="214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43687D" w:rsidRDefault="00CF2962" w:rsidP="0043687D">
            <w:pPr>
              <w:spacing w:line="240" w:lineRule="auto"/>
              <w:rPr>
                <w:rFonts w:cstheme="minorHAnsi"/>
                <w:szCs w:val="24"/>
              </w:rPr>
            </w:pPr>
          </w:p>
        </w:tc>
        <w:tc>
          <w:tcPr>
            <w:tcW w:w="4322" w:type="dxa"/>
          </w:tcPr>
          <w:p w:rsidR="00CF2962" w:rsidRPr="007742F7" w:rsidRDefault="00CF2962" w:rsidP="0043687D">
            <w:pPr>
              <w:tabs>
                <w:tab w:val="left" w:pos="214"/>
              </w:tabs>
              <w:spacing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F2962" w:rsidRPr="007742F7" w:rsidTr="00117311">
        <w:tc>
          <w:tcPr>
            <w:tcW w:w="8644" w:type="dxa"/>
            <w:gridSpan w:val="3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CF2962" w:rsidRPr="007742F7" w:rsidRDefault="00CF2962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CF2962" w:rsidRPr="007742F7" w:rsidTr="00117311">
        <w:tc>
          <w:tcPr>
            <w:tcW w:w="4322" w:type="dxa"/>
            <w:gridSpan w:val="2"/>
          </w:tcPr>
          <w:p w:rsidR="00CF2962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CF2962" w:rsidRPr="007742F7" w:rsidRDefault="00CF2962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4B2EF1" w:rsidRDefault="004B2EF1" w:rsidP="00F95253">
      <w:pPr>
        <w:rPr>
          <w:szCs w:val="24"/>
        </w:rPr>
      </w:pPr>
    </w:p>
    <w:tbl>
      <w:tblPr>
        <w:tblStyle w:val="Tabelacomgrade"/>
        <w:tblW w:w="8644" w:type="dxa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974C28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117311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974C28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Verificar prioridades de manutenção</w:t>
            </w: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Administrador, Usuário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Comum</w:t>
            </w:r>
            <w:proofErr w:type="gramEnd"/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Verificar dentre as rotinas de manutenção cadastradas as mais importantes e necessárias.</w:t>
            </w:r>
          </w:p>
        </w:tc>
      </w:tr>
      <w:tr w:rsidR="00117311" w:rsidRPr="00421F81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974C28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Verifica e informa ao usuário a prioridade das rotinas a serem realizadas</w:t>
            </w: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Não </w:t>
            </w:r>
            <w:r w:rsidR="00117311"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 w:rsidR="00974C28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rotinas de manutenção já cadastradas</w:t>
            </w: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 w:rsidR="00974C28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117311" w:rsidRPr="007742F7" w:rsidRDefault="00974C28" w:rsidP="00974C28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Exibir uma lista com as rotinas cadastradas na ordem da prioridade</w:t>
            </w:r>
          </w:p>
        </w:tc>
      </w:tr>
      <w:tr w:rsidR="00117311" w:rsidRPr="007742F7" w:rsidTr="00974C28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974C28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117311" w:rsidRPr="007742F7" w:rsidTr="00974C28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CF2962" w:rsidRDefault="00502718" w:rsidP="00974C28">
            <w:pPr>
              <w:pStyle w:val="PargrafodaLista"/>
              <w:numPr>
                <w:ilvl w:val="0"/>
                <w:numId w:val="38"/>
              </w:numPr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Solicita a verificação de prioridade dentre as rotinas cadastradas</w:t>
            </w:r>
          </w:p>
        </w:tc>
        <w:tc>
          <w:tcPr>
            <w:tcW w:w="4322" w:type="dxa"/>
          </w:tcPr>
          <w:p w:rsidR="00974C28" w:rsidRPr="00CF2962" w:rsidRDefault="00502718" w:rsidP="00502718">
            <w:pPr>
              <w:pStyle w:val="PargrafodaLista"/>
              <w:numPr>
                <w:ilvl w:val="0"/>
                <w:numId w:val="38"/>
              </w:numPr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Verifica os dados das rotinas de manutenção;</w:t>
            </w: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CF2962" w:rsidRDefault="00974C28" w:rsidP="00502718">
            <w:pPr>
              <w:pStyle w:val="PargrafodaLista"/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</w:p>
        </w:tc>
        <w:tc>
          <w:tcPr>
            <w:tcW w:w="4322" w:type="dxa"/>
          </w:tcPr>
          <w:p w:rsidR="00974C28" w:rsidRPr="00CF2962" w:rsidRDefault="00502718" w:rsidP="00502718">
            <w:pPr>
              <w:pStyle w:val="PargrafodaLista"/>
              <w:numPr>
                <w:ilvl w:val="0"/>
                <w:numId w:val="38"/>
              </w:numPr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Exibi a lista de rotinas ao usuário na ordem de prioridade</w:t>
            </w: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CF2962" w:rsidRDefault="00974C28" w:rsidP="00502718">
            <w:pPr>
              <w:pStyle w:val="PargrafodaLista"/>
              <w:tabs>
                <w:tab w:val="left" w:pos="284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</w:p>
        </w:tc>
        <w:tc>
          <w:tcPr>
            <w:tcW w:w="4322" w:type="dxa"/>
          </w:tcPr>
          <w:p w:rsidR="00974C28" w:rsidRPr="00CF2962" w:rsidRDefault="00974C28" w:rsidP="00502718">
            <w:pPr>
              <w:pStyle w:val="PargrafodaLista"/>
              <w:tabs>
                <w:tab w:val="left" w:pos="229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7742F7" w:rsidRDefault="00974C28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974C28" w:rsidRPr="007742F7" w:rsidRDefault="00974C28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974C28" w:rsidRPr="007742F7" w:rsidTr="00974C28">
        <w:tc>
          <w:tcPr>
            <w:tcW w:w="4322" w:type="dxa"/>
            <w:gridSpan w:val="2"/>
          </w:tcPr>
          <w:p w:rsidR="00974C28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974C28" w:rsidRPr="007742F7" w:rsidRDefault="00974C28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117311" w:rsidRDefault="0011731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502718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Solicitar Reposição de estoque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Administrador, Usuário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Comum</w:t>
            </w:r>
            <w:proofErr w:type="gramEnd"/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50271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Solicitar a reposição de materiais e/ou ferramentas no estoque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502718" w:rsidP="00502718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O sistema envia alerta informando que deve ser realizada a reposição de determinada(s) peça(s) e ferramenta(s) no estoque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  <w:r w:rsidR="00502718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117311" w:rsidRPr="007742F7" w:rsidRDefault="00502718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estoque cadastrado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  <w:r w:rsidR="00502718">
              <w:rPr>
                <w:rFonts w:ascii="Times New Roman" w:hAnsi="Times New Roman" w:cs="Times New Roman"/>
                <w:szCs w:val="24"/>
              </w:rPr>
              <w:t>:</w:t>
            </w:r>
          </w:p>
        </w:tc>
        <w:tc>
          <w:tcPr>
            <w:tcW w:w="6551" w:type="dxa"/>
            <w:gridSpan w:val="2"/>
          </w:tcPr>
          <w:p w:rsidR="00117311" w:rsidRPr="007742F7" w:rsidRDefault="00502718" w:rsidP="0013096F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Informar as peças e ferramentas necessita de reposição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3096F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13096F" w:rsidRDefault="0013096F" w:rsidP="0013096F">
            <w:pPr>
              <w:pStyle w:val="PargrafodaLista"/>
              <w:numPr>
                <w:ilvl w:val="0"/>
                <w:numId w:val="39"/>
              </w:numPr>
              <w:tabs>
                <w:tab w:val="left" w:pos="214"/>
              </w:tabs>
              <w:spacing w:line="276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 xml:space="preserve">Verifica no banco de dados </w:t>
            </w:r>
            <w:proofErr w:type="gramStart"/>
            <w:r>
              <w:rPr>
                <w:rFonts w:eastAsiaTheme="minorHAnsi"/>
                <w:szCs w:val="24"/>
              </w:rPr>
              <w:t>as</w:t>
            </w:r>
            <w:proofErr w:type="gramEnd"/>
            <w:r>
              <w:rPr>
                <w:rFonts w:eastAsiaTheme="minorHAnsi"/>
                <w:szCs w:val="24"/>
              </w:rPr>
              <w:t xml:space="preserve"> ferramentas e materiais existentes no estoque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A01B0F" w:rsidRDefault="00117311" w:rsidP="0013096F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13096F" w:rsidRDefault="0013096F" w:rsidP="0013096F">
            <w:pPr>
              <w:pStyle w:val="PargrafodaLista"/>
              <w:numPr>
                <w:ilvl w:val="0"/>
                <w:numId w:val="39"/>
              </w:numPr>
              <w:tabs>
                <w:tab w:val="left" w:pos="243"/>
              </w:tabs>
              <w:spacing w:line="276" w:lineRule="auto"/>
              <w:ind w:left="0" w:firstLine="0"/>
              <w:rPr>
                <w:rFonts w:ascii="Times New Roman" w:eastAsiaTheme="minorHAnsi" w:hAnsi="Times New Roman" w:cs="Times New Roman"/>
                <w:szCs w:val="24"/>
              </w:rPr>
            </w:pPr>
            <w:proofErr w:type="gramStart"/>
            <w:r w:rsidRPr="0013096F">
              <w:rPr>
                <w:rFonts w:eastAsiaTheme="minorHAnsi"/>
                <w:szCs w:val="24"/>
              </w:rPr>
              <w:t>envia</w:t>
            </w:r>
            <w:proofErr w:type="gramEnd"/>
            <w:r w:rsidRPr="0013096F">
              <w:rPr>
                <w:rFonts w:eastAsiaTheme="minorHAnsi"/>
                <w:szCs w:val="24"/>
              </w:rPr>
              <w:t xml:space="preserve"> ao usuário responsável mensagem informando que é necessário repor no estoque peça(s) e ferramenta(s).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3096F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7742F7" w:rsidRDefault="00117311" w:rsidP="0013096F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117311" w:rsidRDefault="0011731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502718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Iniciar ordem de serviço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Usuário Comum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13096F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Dar início a uma manutenção em uma máquina 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Solicita início a uma manutenção 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rotinas de manutenção cadastradas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As rotinas de manutenção devem se iniciadas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960B6" w:rsidRDefault="007960B6" w:rsidP="007960B6">
            <w:pPr>
              <w:pStyle w:val="PargrafodaLista"/>
              <w:numPr>
                <w:ilvl w:val="0"/>
                <w:numId w:val="40"/>
              </w:numPr>
              <w:tabs>
                <w:tab w:val="left" w:pos="284"/>
              </w:tabs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Inicia uma ordem de serviço</w:t>
            </w:r>
          </w:p>
        </w:tc>
        <w:tc>
          <w:tcPr>
            <w:tcW w:w="4322" w:type="dxa"/>
          </w:tcPr>
          <w:p w:rsidR="00117311" w:rsidRPr="007960B6" w:rsidRDefault="007960B6" w:rsidP="007960B6">
            <w:pPr>
              <w:pStyle w:val="PargrafodaLista"/>
              <w:numPr>
                <w:ilvl w:val="0"/>
                <w:numId w:val="40"/>
              </w:numPr>
              <w:tabs>
                <w:tab w:val="left" w:pos="188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Valida o início da ordem de serviço</w:t>
            </w: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D652B3" w:rsidRDefault="00D652B3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117311" w:rsidRDefault="0011731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117311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117311" w:rsidRPr="00117311" w:rsidRDefault="00117311" w:rsidP="00502718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eastAsiaTheme="minorHAnsi"/>
                <w:szCs w:val="24"/>
              </w:rPr>
            </w:pPr>
            <w:r w:rsidRPr="00117311">
              <w:rPr>
                <w:rFonts w:eastAsiaTheme="minorHAnsi"/>
                <w:szCs w:val="24"/>
              </w:rPr>
              <w:t>Especificação dos casos de uso (formato expandido)</w:t>
            </w:r>
          </w:p>
        </w:tc>
      </w:tr>
      <w:tr w:rsidR="00117311" w:rsidRPr="00421F81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117311" w:rsidRPr="004B2EF1" w:rsidRDefault="00117311" w:rsidP="00117311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  <w:lang w:eastAsia="es-ES"/>
              </w:rPr>
              <w:t>Finalizar ordem de serviço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Usuário Comum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Finalizar uma rotina de manutenção em uma ou mais máquinas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7960B6">
            <w:pPr>
              <w:spacing w:line="276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Finaliza, no sistema, a solicitação de manutenção em uma ou mais máquinas.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117311" w:rsidRPr="00421F81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Ter ordem de serviço iniciada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117311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 manutenção deve ter sido realizada.</w:t>
            </w:r>
          </w:p>
        </w:tc>
      </w:tr>
      <w:tr w:rsidR="00117311" w:rsidRPr="007742F7" w:rsidTr="00117311">
        <w:tc>
          <w:tcPr>
            <w:tcW w:w="2093" w:type="dxa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117311" w:rsidRPr="007742F7" w:rsidRDefault="00117311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117311" w:rsidRPr="007742F7" w:rsidTr="00117311">
        <w:tc>
          <w:tcPr>
            <w:tcW w:w="8644" w:type="dxa"/>
            <w:gridSpan w:val="3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117311" w:rsidRPr="007742F7" w:rsidTr="00117311">
        <w:tc>
          <w:tcPr>
            <w:tcW w:w="4322" w:type="dxa"/>
            <w:gridSpan w:val="2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117311" w:rsidRPr="007742F7" w:rsidRDefault="00117311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7960B6" w:rsidRPr="007742F7" w:rsidTr="00117311">
        <w:tc>
          <w:tcPr>
            <w:tcW w:w="4322" w:type="dxa"/>
            <w:gridSpan w:val="2"/>
          </w:tcPr>
          <w:p w:rsidR="007960B6" w:rsidRPr="007960B6" w:rsidRDefault="007960B6" w:rsidP="007960B6">
            <w:pPr>
              <w:pStyle w:val="PargrafodaLista"/>
              <w:numPr>
                <w:ilvl w:val="0"/>
                <w:numId w:val="42"/>
              </w:numPr>
              <w:tabs>
                <w:tab w:val="left" w:pos="284"/>
              </w:tabs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Finaliza</w:t>
            </w:r>
            <w:r w:rsidRPr="007960B6">
              <w:rPr>
                <w:rFonts w:eastAsiaTheme="minorHAnsi"/>
                <w:szCs w:val="24"/>
              </w:rPr>
              <w:t xml:space="preserve"> uma ordem de serviço</w:t>
            </w:r>
          </w:p>
        </w:tc>
        <w:tc>
          <w:tcPr>
            <w:tcW w:w="4322" w:type="dxa"/>
          </w:tcPr>
          <w:p w:rsidR="007960B6" w:rsidRPr="007960B6" w:rsidRDefault="007960B6" w:rsidP="00D652B3">
            <w:pPr>
              <w:pStyle w:val="PargrafodaLista"/>
              <w:numPr>
                <w:ilvl w:val="0"/>
                <w:numId w:val="42"/>
              </w:numPr>
              <w:tabs>
                <w:tab w:val="left" w:pos="188"/>
              </w:tabs>
              <w:spacing w:line="240" w:lineRule="auto"/>
              <w:ind w:left="0" w:firstLine="0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 xml:space="preserve"> </w:t>
            </w:r>
            <w:r w:rsidR="00D652B3">
              <w:rPr>
                <w:rFonts w:eastAsiaTheme="minorHAnsi"/>
                <w:szCs w:val="24"/>
              </w:rPr>
              <w:t>Valida a conclusão da manutenção na máquina</w:t>
            </w:r>
          </w:p>
        </w:tc>
      </w:tr>
      <w:tr w:rsidR="007960B6" w:rsidRPr="007742F7" w:rsidTr="00117311">
        <w:tc>
          <w:tcPr>
            <w:tcW w:w="4322" w:type="dxa"/>
            <w:gridSpan w:val="2"/>
          </w:tcPr>
          <w:p w:rsidR="007960B6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7960B6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7960B6" w:rsidRPr="007742F7" w:rsidTr="00117311">
        <w:tc>
          <w:tcPr>
            <w:tcW w:w="8644" w:type="dxa"/>
            <w:gridSpan w:val="3"/>
          </w:tcPr>
          <w:p w:rsidR="007960B6" w:rsidRPr="007742F7" w:rsidRDefault="007960B6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7960B6" w:rsidRPr="007742F7" w:rsidTr="00117311">
        <w:tc>
          <w:tcPr>
            <w:tcW w:w="4322" w:type="dxa"/>
            <w:gridSpan w:val="2"/>
          </w:tcPr>
          <w:p w:rsidR="007960B6" w:rsidRPr="007742F7" w:rsidRDefault="007960B6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7960B6" w:rsidRPr="007742F7" w:rsidRDefault="007960B6" w:rsidP="00117311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7960B6" w:rsidRPr="007742F7" w:rsidTr="00117311">
        <w:tc>
          <w:tcPr>
            <w:tcW w:w="4322" w:type="dxa"/>
            <w:gridSpan w:val="2"/>
          </w:tcPr>
          <w:p w:rsidR="007960B6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322" w:type="dxa"/>
          </w:tcPr>
          <w:p w:rsidR="007960B6" w:rsidRPr="007742F7" w:rsidRDefault="007960B6" w:rsidP="0011731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117311" w:rsidRDefault="00117311" w:rsidP="00F95253">
      <w:pPr>
        <w:rPr>
          <w:szCs w:val="24"/>
        </w:rPr>
      </w:pPr>
    </w:p>
    <w:p w:rsidR="00D652B3" w:rsidRDefault="00D652B3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117311" w:rsidRDefault="00117311" w:rsidP="00F95253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2229"/>
        <w:gridCol w:w="4322"/>
      </w:tblGrid>
      <w:tr w:rsidR="00F95253" w:rsidRPr="00421F81" w:rsidTr="00117311">
        <w:tc>
          <w:tcPr>
            <w:tcW w:w="8644" w:type="dxa"/>
            <w:gridSpan w:val="3"/>
            <w:shd w:val="clear" w:color="auto" w:fill="D9D9D9" w:themeFill="background1" w:themeFillShade="D9"/>
          </w:tcPr>
          <w:p w:rsidR="00F95253" w:rsidRPr="00117311" w:rsidRDefault="00F95253" w:rsidP="00D652B3">
            <w:pPr>
              <w:pStyle w:val="PargrafodaLista"/>
              <w:numPr>
                <w:ilvl w:val="0"/>
                <w:numId w:val="6"/>
              </w:numPr>
              <w:spacing w:line="240" w:lineRule="auto"/>
              <w:jc w:val="center"/>
              <w:rPr>
                <w:rFonts w:ascii="Times New Roman" w:eastAsiaTheme="minorHAnsi" w:hAnsi="Times New Roman" w:cs="Times New Roman"/>
                <w:szCs w:val="24"/>
              </w:rPr>
            </w:pPr>
            <w:r w:rsidRPr="00117311">
              <w:rPr>
                <w:rFonts w:ascii="Times New Roman" w:eastAsiaTheme="minorHAnsi" w:hAnsi="Times New Roman" w:cs="Times New Roman"/>
                <w:szCs w:val="24"/>
              </w:rPr>
              <w:t>Especificação dos casos de uso (formato expandido)</w:t>
            </w:r>
          </w:p>
        </w:tc>
      </w:tr>
      <w:tr w:rsidR="00F95253" w:rsidRPr="00421F81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Nome caso de uso:</w:t>
            </w:r>
          </w:p>
        </w:tc>
        <w:tc>
          <w:tcPr>
            <w:tcW w:w="6551" w:type="dxa"/>
            <w:gridSpan w:val="2"/>
          </w:tcPr>
          <w:p w:rsidR="00F95253" w:rsidRPr="00974C28" w:rsidRDefault="007809A3" w:rsidP="00C65947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974C28">
              <w:rPr>
                <w:rFonts w:ascii="Times New Roman" w:hAnsi="Times New Roman" w:cs="Times New Roman"/>
                <w:b/>
                <w:szCs w:val="24"/>
              </w:rPr>
              <w:t>Gerar relatórios por data estabelecida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Atores: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Administrador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Propósito: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Controlar ordens de serviços realizadas e pendentes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Descrição: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Controle para manutenção de controle de estoque pelo administrador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Tipo: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Essencial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Pré-condição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117311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Estar </w:t>
            </w:r>
            <w:r w:rsidR="00117311">
              <w:rPr>
                <w:rFonts w:ascii="Times New Roman" w:hAnsi="Times New Roman" w:cs="Times New Roman"/>
                <w:szCs w:val="24"/>
              </w:rPr>
              <w:t>com acesso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117311">
              <w:rPr>
                <w:rFonts w:ascii="Times New Roman" w:hAnsi="Times New Roman" w:cs="Times New Roman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o</w:t>
            </w:r>
            <w:r w:rsidR="00117311">
              <w:rPr>
                <w:rFonts w:ascii="Times New Roman" w:hAnsi="Times New Roman" w:cs="Times New Roman"/>
                <w:szCs w:val="24"/>
              </w:rPr>
              <w:t>s dados cadastrados no</w:t>
            </w:r>
            <w:r>
              <w:rPr>
                <w:rFonts w:ascii="Times New Roman" w:hAnsi="Times New Roman" w:cs="Times New Roman"/>
                <w:szCs w:val="24"/>
              </w:rPr>
              <w:t xml:space="preserve"> sistema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Pós-condição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95253" w:rsidRPr="007742F7" w:rsidTr="00C65947">
        <w:tc>
          <w:tcPr>
            <w:tcW w:w="2093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Referência:</w:t>
            </w:r>
          </w:p>
        </w:tc>
        <w:tc>
          <w:tcPr>
            <w:tcW w:w="6551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Nenhuma</w:t>
            </w: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principal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estabelece a data de início e fim</w:t>
            </w:r>
          </w:p>
        </w:tc>
        <w:tc>
          <w:tcPr>
            <w:tcW w:w="4322" w:type="dxa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 O sistema busca as ordens de serviço que estão entre as datas e retorna uma lista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3. O usuário com essas informações faz o controle.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F95253" w:rsidRPr="007742F7" w:rsidTr="00C65947">
        <w:tc>
          <w:tcPr>
            <w:tcW w:w="8644" w:type="dxa"/>
            <w:gridSpan w:val="3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Fluxo alternativo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Ator</w:t>
            </w:r>
          </w:p>
        </w:tc>
        <w:tc>
          <w:tcPr>
            <w:tcW w:w="4322" w:type="dxa"/>
          </w:tcPr>
          <w:p w:rsidR="00F95253" w:rsidRPr="007742F7" w:rsidRDefault="00F95253" w:rsidP="00C6594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7742F7">
              <w:rPr>
                <w:rFonts w:ascii="Times New Roman" w:hAnsi="Times New Roman" w:cs="Times New Roman"/>
                <w:szCs w:val="24"/>
              </w:rPr>
              <w:t>Sistema</w:t>
            </w:r>
          </w:p>
        </w:tc>
      </w:tr>
      <w:tr w:rsidR="00F95253" w:rsidRPr="007742F7" w:rsidTr="00C65947">
        <w:tc>
          <w:tcPr>
            <w:tcW w:w="4322" w:type="dxa"/>
            <w:gridSpan w:val="2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 O usuário estabelece a data de início e fim</w:t>
            </w:r>
          </w:p>
        </w:tc>
        <w:tc>
          <w:tcPr>
            <w:tcW w:w="4322" w:type="dxa"/>
          </w:tcPr>
          <w:p w:rsidR="00F95253" w:rsidRPr="007742F7" w:rsidRDefault="007809A3" w:rsidP="00C6594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2. O sistema não </w:t>
            </w:r>
          </w:p>
        </w:tc>
      </w:tr>
    </w:tbl>
    <w:p w:rsidR="00F95253" w:rsidRDefault="00F95253" w:rsidP="00F95253">
      <w:pPr>
        <w:rPr>
          <w:szCs w:val="24"/>
        </w:rPr>
      </w:pPr>
    </w:p>
    <w:p w:rsidR="00F95253" w:rsidRDefault="00F95253" w:rsidP="00F95253">
      <w:pPr>
        <w:rPr>
          <w:szCs w:val="24"/>
        </w:rPr>
      </w:pPr>
    </w:p>
    <w:p w:rsidR="00F95253" w:rsidRDefault="00F95253" w:rsidP="00F95253">
      <w:pPr>
        <w:rPr>
          <w:szCs w:val="24"/>
        </w:rPr>
      </w:pPr>
    </w:p>
    <w:p w:rsidR="00117311" w:rsidRDefault="00117311">
      <w:pPr>
        <w:spacing w:line="240" w:lineRule="auto"/>
        <w:jc w:val="left"/>
        <w:rPr>
          <w:b/>
        </w:rPr>
      </w:pPr>
      <w:r>
        <w:rPr>
          <w:b/>
        </w:rPr>
        <w:br w:type="page"/>
      </w:r>
    </w:p>
    <w:p w:rsidR="00F95253" w:rsidRDefault="00F95253" w:rsidP="004F166F">
      <w:pPr>
        <w:spacing w:line="240" w:lineRule="auto"/>
        <w:rPr>
          <w:b/>
        </w:rPr>
      </w:pPr>
    </w:p>
    <w:p w:rsidR="005043A2" w:rsidRPr="00935470" w:rsidRDefault="005043A2" w:rsidP="000E0640">
      <w:pPr>
        <w:pStyle w:val="Ttulo1"/>
        <w:spacing w:after="0" w:line="240" w:lineRule="auto"/>
        <w:ind w:firstLine="7371"/>
        <w:rPr>
          <w:rFonts w:ascii="Times New Roman" w:hAnsi="Times New Roman"/>
        </w:rPr>
      </w:pPr>
      <w:bookmarkStart w:id="104" w:name="_Toc467473455"/>
      <w:bookmarkStart w:id="105" w:name="_Toc467474002"/>
      <w:bookmarkStart w:id="106" w:name="_Toc467477741"/>
      <w:bookmarkStart w:id="107" w:name="_Toc467494887"/>
      <w:bookmarkStart w:id="108" w:name="_Toc467495253"/>
      <w:bookmarkStart w:id="109" w:name="_Toc468086059"/>
      <w:bookmarkStart w:id="110" w:name="_Toc493667966"/>
      <w:bookmarkEnd w:id="101"/>
      <w:r w:rsidRPr="000E0640">
        <w:rPr>
          <w:rFonts w:ascii="Times New Roman" w:hAnsi="Times New Roman"/>
          <w:sz w:val="24"/>
          <w:szCs w:val="24"/>
        </w:rPr>
        <w:t>Capítulo</w:t>
      </w:r>
      <w:r w:rsidR="000E0640">
        <w:rPr>
          <w:rFonts w:ascii="Times New Roman" w:hAnsi="Times New Roman"/>
          <w:sz w:val="24"/>
          <w:szCs w:val="24"/>
        </w:rPr>
        <w:t xml:space="preserve"> </w:t>
      </w:r>
      <w:r w:rsidR="000E0640" w:rsidRPr="000E0640">
        <w:rPr>
          <w:rFonts w:ascii="Times New Roman" w:hAnsi="Times New Roman"/>
          <w:sz w:val="56"/>
          <w:szCs w:val="56"/>
        </w:rPr>
        <w:t>3</w:t>
      </w:r>
      <w:proofErr w:type="gramStart"/>
      <w:r w:rsidR="000E0640">
        <w:rPr>
          <w:rFonts w:ascii="Times New Roman" w:hAnsi="Times New Roman"/>
          <w:sz w:val="56"/>
          <w:szCs w:val="56"/>
        </w:rPr>
        <w:t xml:space="preserve"> </w:t>
      </w:r>
      <w:bookmarkStart w:id="111" w:name="_Toc490910535"/>
      <w:bookmarkStart w:id="112" w:name="_Toc477170733"/>
      <w:r w:rsidR="005D2FC5">
        <w:rPr>
          <w:rFonts w:ascii="Times New Roman" w:hAnsi="Times New Roman"/>
          <w:sz w:val="56"/>
          <w:szCs w:val="56"/>
        </w:rPr>
        <w:t xml:space="preserve"> </w:t>
      </w:r>
      <w:bookmarkEnd w:id="104"/>
      <w:bookmarkEnd w:id="105"/>
      <w:bookmarkEnd w:id="106"/>
      <w:bookmarkEnd w:id="107"/>
      <w:bookmarkEnd w:id="108"/>
      <w:bookmarkEnd w:id="109"/>
      <w:bookmarkEnd w:id="111"/>
      <w:bookmarkEnd w:id="112"/>
      <w:proofErr w:type="gramEnd"/>
      <w:r w:rsidR="004C377D">
        <w:rPr>
          <w:rFonts w:ascii="Times New Roman" w:hAnsi="Times New Roman"/>
        </w:rPr>
        <w:t>Diagramas do Sistema</w:t>
      </w:r>
      <w:bookmarkEnd w:id="110"/>
      <w:r w:rsidR="004C377D">
        <w:rPr>
          <w:rFonts w:ascii="Times New Roman" w:hAnsi="Times New Roman"/>
        </w:rPr>
        <w:t xml:space="preserve"> </w:t>
      </w:r>
    </w:p>
    <w:p w:rsidR="00292557" w:rsidRPr="00935470" w:rsidRDefault="00292557" w:rsidP="00F23704">
      <w:pPr>
        <w:spacing w:line="240" w:lineRule="auto"/>
        <w:rPr>
          <w:szCs w:val="24"/>
        </w:rPr>
      </w:pPr>
      <w:r w:rsidRPr="00935470">
        <w:rPr>
          <w:szCs w:val="24"/>
        </w:rPr>
        <w:t xml:space="preserve">Os requisitos </w:t>
      </w:r>
      <w:proofErr w:type="gramStart"/>
      <w:r w:rsidRPr="00935470">
        <w:rPr>
          <w:szCs w:val="24"/>
        </w:rPr>
        <w:t>não-funcionais</w:t>
      </w:r>
      <w:proofErr w:type="gramEnd"/>
      <w:r w:rsidRPr="00935470">
        <w:rPr>
          <w:szCs w:val="24"/>
        </w:rPr>
        <w:t xml:space="preserve"> são aqueles que não estão especificamente relacionados com a funcionalidade do sistema. Eles impõem restrições no produto a ser desenvolvido e/ou no processo de desenvolvimento do sistema como também especificam restrições externas as quais o produto precisa atender. </w:t>
      </w:r>
    </w:p>
    <w:p w:rsidR="00CA7A10" w:rsidRDefault="00CA7A10" w:rsidP="00F23704">
      <w:pPr>
        <w:pStyle w:val="TextoNormal"/>
        <w:spacing w:before="0" w:after="0"/>
        <w:ind w:left="0"/>
        <w:rPr>
          <w:b/>
          <w:sz w:val="24"/>
          <w:szCs w:val="24"/>
        </w:rPr>
      </w:pPr>
    </w:p>
    <w:p w:rsidR="00CA7A10" w:rsidRPr="00E17F14" w:rsidRDefault="00E17F14" w:rsidP="007960B6">
      <w:pPr>
        <w:pStyle w:val="Ttulo2"/>
        <w:numPr>
          <w:ilvl w:val="1"/>
          <w:numId w:val="42"/>
        </w:numPr>
        <w:ind w:left="374" w:hanging="374"/>
      </w:pPr>
      <w:r w:rsidRPr="00E17F14">
        <w:t xml:space="preserve"> </w:t>
      </w:r>
      <w:bookmarkStart w:id="113" w:name="_Toc493667967"/>
      <w:r w:rsidRPr="00E17F14">
        <w:t>Diagramas de Caso de Uso</w:t>
      </w:r>
      <w:bookmarkEnd w:id="113"/>
    </w:p>
    <w:p w:rsidR="00E17F14" w:rsidRDefault="00E17F14" w:rsidP="00E17F14"/>
    <w:p w:rsidR="00E17F14" w:rsidRDefault="00E17F14" w:rsidP="00E17F14">
      <w:pPr>
        <w:pStyle w:val="Legenda"/>
      </w:pPr>
      <w:r>
        <w:t xml:space="preserve">Figura </w:t>
      </w:r>
      <w:fldSimple w:instr=" SEQ Figura \* ARABIC ">
        <w:r w:rsidR="00756EC6">
          <w:rPr>
            <w:noProof/>
          </w:rPr>
          <w:t>1</w:t>
        </w:r>
      </w:fldSimple>
      <w:r w:rsidRPr="00E84815">
        <w:t xml:space="preserve"> – </w:t>
      </w:r>
      <w:r w:rsidRPr="00461600">
        <w:t xml:space="preserve">Diagrama de Caso de Uso </w:t>
      </w:r>
      <w:proofErr w:type="gramStart"/>
      <w:r w:rsidRPr="00461600">
        <w:t>1</w:t>
      </w:r>
      <w:proofErr w:type="gramEnd"/>
    </w:p>
    <w:p w:rsidR="00E17F14" w:rsidRDefault="00EE0159" w:rsidP="00E17F14">
      <w:pPr>
        <w:jc w:val="center"/>
      </w:pPr>
      <w:r>
        <w:rPr>
          <w:noProof/>
        </w:rPr>
        <w:drawing>
          <wp:inline distT="0" distB="0" distL="0" distR="0" wp14:anchorId="4E3312C8" wp14:editId="1864705B">
            <wp:extent cx="5760085" cy="3269014"/>
            <wp:effectExtent l="0" t="0" r="0" b="7620"/>
            <wp:docPr id="7" name="Imagem 7" descr="C:\Users\Rafael\Desktop\Casos de Uso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\Desktop\Casos de Uso\Casos de us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EFC" w:rsidRDefault="004E3EFC" w:rsidP="00E17F14">
      <w:pPr>
        <w:autoSpaceDE w:val="0"/>
        <w:autoSpaceDN w:val="0"/>
        <w:adjustRightInd w:val="0"/>
        <w:jc w:val="center"/>
        <w:rPr>
          <w:b/>
          <w:color w:val="000000"/>
          <w:szCs w:val="24"/>
        </w:rPr>
      </w:pPr>
    </w:p>
    <w:p w:rsidR="00E17F14" w:rsidRDefault="00E17F14" w:rsidP="00E17F14">
      <w:pPr>
        <w:pStyle w:val="Legenda"/>
      </w:pPr>
      <w:r>
        <w:lastRenderedPageBreak/>
        <w:t xml:space="preserve">Figura </w:t>
      </w:r>
      <w:fldSimple w:instr=" SEQ Figura \* ARABIC ">
        <w:r w:rsidR="00756EC6">
          <w:rPr>
            <w:noProof/>
          </w:rPr>
          <w:t>2</w:t>
        </w:r>
      </w:fldSimple>
      <w:r>
        <w:t xml:space="preserve"> – </w:t>
      </w:r>
      <w:r w:rsidRPr="00461600">
        <w:t xml:space="preserve">Diagrama de Caso de Uso </w:t>
      </w:r>
      <w:proofErr w:type="gramStart"/>
      <w:r w:rsidRPr="00461600">
        <w:t>2</w:t>
      </w:r>
      <w:proofErr w:type="gramEnd"/>
    </w:p>
    <w:p w:rsidR="00E17F14" w:rsidRPr="00415E66" w:rsidRDefault="00EE0159" w:rsidP="00D652B3">
      <w:pPr>
        <w:ind w:left="-567"/>
        <w:jc w:val="center"/>
      </w:pPr>
      <w:r>
        <w:rPr>
          <w:noProof/>
        </w:rPr>
        <w:drawing>
          <wp:inline distT="0" distB="0" distL="0" distR="0" wp14:anchorId="60370F00" wp14:editId="3B4758D4">
            <wp:extent cx="6142966" cy="3252159"/>
            <wp:effectExtent l="0" t="0" r="0" b="5715"/>
            <wp:docPr id="8" name="Imagem 8" descr="C:\Users\Rafael\Desktop\Casos de Uso\casos de us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ael\Desktop\Casos de Uso\casos de uso 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705" cy="325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F14" w:rsidRPr="00806840" w:rsidRDefault="00E17F14" w:rsidP="00E17F14">
      <w:pPr>
        <w:autoSpaceDE w:val="0"/>
        <w:autoSpaceDN w:val="0"/>
        <w:adjustRightInd w:val="0"/>
        <w:rPr>
          <w:color w:val="000000"/>
          <w:szCs w:val="24"/>
        </w:rPr>
      </w:pPr>
    </w:p>
    <w:p w:rsidR="00E17F14" w:rsidRDefault="00E17F14" w:rsidP="00E17F14">
      <w:pPr>
        <w:autoSpaceDE w:val="0"/>
        <w:autoSpaceDN w:val="0"/>
        <w:adjustRightInd w:val="0"/>
        <w:spacing w:line="276" w:lineRule="auto"/>
        <w:jc w:val="center"/>
        <w:rPr>
          <w:b/>
          <w:color w:val="000000"/>
          <w:szCs w:val="24"/>
        </w:rPr>
      </w:pPr>
    </w:p>
    <w:p w:rsidR="00E17F14" w:rsidRDefault="00E17F14" w:rsidP="00E17F14">
      <w:pPr>
        <w:pStyle w:val="Legenda"/>
      </w:pPr>
      <w:r>
        <w:t xml:space="preserve">Figura </w:t>
      </w:r>
      <w:fldSimple w:instr=" SEQ Figura \* ARABIC ">
        <w:r w:rsidR="00756EC6">
          <w:rPr>
            <w:noProof/>
          </w:rPr>
          <w:t>3</w:t>
        </w:r>
      </w:fldSimple>
      <w:r w:rsidRPr="00806840">
        <w:t xml:space="preserve"> – </w:t>
      </w:r>
      <w:r w:rsidRPr="00461600">
        <w:t xml:space="preserve">Diagrama de Caso de Uso </w:t>
      </w:r>
      <w:proofErr w:type="gramStart"/>
      <w:r w:rsidRPr="00461600">
        <w:t>3</w:t>
      </w:r>
      <w:proofErr w:type="gramEnd"/>
    </w:p>
    <w:p w:rsidR="00E17F14" w:rsidRDefault="00EE0159" w:rsidP="00E17F14">
      <w:pPr>
        <w:autoSpaceDE w:val="0"/>
        <w:autoSpaceDN w:val="0"/>
        <w:adjustRightInd w:val="0"/>
        <w:jc w:val="center"/>
        <w:rPr>
          <w:b/>
          <w:color w:val="000000"/>
          <w:szCs w:val="24"/>
        </w:rPr>
      </w:pPr>
      <w:r>
        <w:rPr>
          <w:b/>
          <w:noProof/>
          <w:color w:val="000000"/>
          <w:szCs w:val="24"/>
        </w:rPr>
        <w:drawing>
          <wp:inline distT="0" distB="0" distL="0" distR="0" wp14:anchorId="3B279116" wp14:editId="77F5CB2F">
            <wp:extent cx="4922520" cy="2209800"/>
            <wp:effectExtent l="0" t="0" r="0" b="0"/>
            <wp:docPr id="9" name="Imagem 9" descr="C:\Users\Rafael\Desktop\Casos de Uso\Casos de uso - relato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el\Desktop\Casos de Uso\Casos de uso - relatori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F14" w:rsidRDefault="00E17F14" w:rsidP="00E17F14">
      <w:pPr>
        <w:autoSpaceDE w:val="0"/>
        <w:autoSpaceDN w:val="0"/>
        <w:adjustRightInd w:val="0"/>
        <w:rPr>
          <w:color w:val="000000"/>
          <w:szCs w:val="24"/>
        </w:rPr>
      </w:pPr>
    </w:p>
    <w:p w:rsidR="00E17F14" w:rsidRDefault="00E17F14" w:rsidP="00E17F14">
      <w:pPr>
        <w:rPr>
          <w:szCs w:val="24"/>
        </w:rPr>
      </w:pPr>
    </w:p>
    <w:p w:rsidR="004E3EFC" w:rsidRDefault="004E3EFC">
      <w:pPr>
        <w:spacing w:line="240" w:lineRule="auto"/>
        <w:jc w:val="left"/>
        <w:rPr>
          <w:b/>
          <w:noProof/>
          <w:sz w:val="28"/>
        </w:rPr>
      </w:pPr>
      <w:r>
        <w:br w:type="page"/>
      </w:r>
    </w:p>
    <w:p w:rsidR="00292557" w:rsidRDefault="00E17F14" w:rsidP="007960B6">
      <w:pPr>
        <w:pStyle w:val="Ttulo2"/>
        <w:numPr>
          <w:ilvl w:val="1"/>
          <w:numId w:val="42"/>
        </w:numPr>
        <w:ind w:left="374" w:hanging="374"/>
      </w:pPr>
      <w:bookmarkStart w:id="114" w:name="_Toc493667968"/>
      <w:r w:rsidRPr="00E17F14">
        <w:lastRenderedPageBreak/>
        <w:t>Diagrama de Classes</w:t>
      </w:r>
      <w:bookmarkEnd w:id="114"/>
    </w:p>
    <w:p w:rsidR="00E17F14" w:rsidRPr="00E17F14" w:rsidRDefault="00E17F14" w:rsidP="00E17F14">
      <w:pPr>
        <w:ind w:firstLine="1134"/>
      </w:pPr>
    </w:p>
    <w:p w:rsidR="00E17F14" w:rsidRPr="00E17F14" w:rsidRDefault="00E17F14" w:rsidP="00E17F14">
      <w:pPr>
        <w:ind w:firstLine="1134"/>
      </w:pPr>
    </w:p>
    <w:p w:rsidR="00E17F14" w:rsidRDefault="00F95253" w:rsidP="00830C03">
      <w:r>
        <w:rPr>
          <w:noProof/>
        </w:rPr>
        <w:drawing>
          <wp:inline distT="0" distB="0" distL="0" distR="0" wp14:anchorId="2C6B4DCC" wp14:editId="2B9464E0">
            <wp:extent cx="5760085" cy="3620625"/>
            <wp:effectExtent l="0" t="0" r="0" b="0"/>
            <wp:docPr id="11" name="Imagem 11" descr="C:\Users\Rafael\Desktop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fael\Desktop\classe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2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C03" w:rsidRDefault="00830C03">
      <w:pPr>
        <w:spacing w:line="240" w:lineRule="auto"/>
        <w:jc w:val="left"/>
      </w:pPr>
      <w:r>
        <w:br w:type="page"/>
      </w:r>
    </w:p>
    <w:p w:rsidR="00E17F14" w:rsidRDefault="00E17F14" w:rsidP="00E17F14">
      <w:pPr>
        <w:ind w:firstLine="1134"/>
      </w:pPr>
    </w:p>
    <w:p w:rsidR="00E17F14" w:rsidRPr="00E17F14" w:rsidRDefault="00E17F14" w:rsidP="007960B6">
      <w:pPr>
        <w:pStyle w:val="Ttulo2"/>
        <w:numPr>
          <w:ilvl w:val="1"/>
          <w:numId w:val="42"/>
        </w:numPr>
        <w:ind w:left="374" w:hanging="374"/>
      </w:pPr>
      <w:bookmarkStart w:id="115" w:name="_Toc493667969"/>
      <w:r w:rsidRPr="00E17F14">
        <w:t>Diagrama</w:t>
      </w:r>
      <w:r>
        <w:t>s</w:t>
      </w:r>
      <w:r w:rsidRPr="00E17F14">
        <w:t xml:space="preserve"> de </w:t>
      </w:r>
      <w:r>
        <w:t>Sequência</w:t>
      </w:r>
      <w:bookmarkEnd w:id="115"/>
    </w:p>
    <w:p w:rsidR="00E17F14" w:rsidRDefault="00E17F14" w:rsidP="00E17F14">
      <w:pPr>
        <w:ind w:firstLine="1134"/>
      </w:pPr>
    </w:p>
    <w:p w:rsidR="00A75FD0" w:rsidRPr="00062A1E" w:rsidRDefault="00A75FD0" w:rsidP="00A75FD0">
      <w:pPr>
        <w:pStyle w:val="Legenda"/>
        <w:rPr>
          <w:szCs w:val="24"/>
        </w:rPr>
      </w:pPr>
      <w:r w:rsidRPr="00062A1E">
        <w:t xml:space="preserve">Figura </w:t>
      </w:r>
      <w:r>
        <w:t>7</w:t>
      </w:r>
      <w:r w:rsidRPr="00062A1E">
        <w:t xml:space="preserve"> – Diagrama </w:t>
      </w:r>
      <w:r>
        <w:t>de Sequência - Usuários</w:t>
      </w:r>
    </w:p>
    <w:p w:rsidR="00E17F14" w:rsidRDefault="00E17F14" w:rsidP="00E17F14">
      <w:pPr>
        <w:jc w:val="center"/>
      </w:pPr>
      <w:r>
        <w:rPr>
          <w:noProof/>
        </w:rPr>
        <w:drawing>
          <wp:inline distT="0" distB="0" distL="0" distR="0" wp14:anchorId="1A302A04" wp14:editId="44C89539">
            <wp:extent cx="5238750" cy="2716389"/>
            <wp:effectExtent l="19050" t="19050" r="19050" b="26811"/>
            <wp:docPr id="22" name="Imagem 15" descr="F:\Atividade\Sequence Diagram_Docu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Atividade\Sequence Diagram_Documento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6171" t="6607" r="15426" b="2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163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D0" w:rsidRDefault="00A75FD0" w:rsidP="00A75FD0"/>
    <w:p w:rsidR="00A75FD0" w:rsidRDefault="00A75FD0" w:rsidP="00A75FD0"/>
    <w:p w:rsidR="00A75FD0" w:rsidRPr="00062A1E" w:rsidRDefault="00A75FD0" w:rsidP="00A75FD0">
      <w:pPr>
        <w:pStyle w:val="Legenda"/>
        <w:rPr>
          <w:szCs w:val="24"/>
        </w:rPr>
      </w:pPr>
      <w:r w:rsidRPr="00062A1E">
        <w:t xml:space="preserve">Figura </w:t>
      </w:r>
      <w:r>
        <w:t>8</w:t>
      </w:r>
      <w:r w:rsidRPr="00062A1E">
        <w:t xml:space="preserve"> – Diagrama </w:t>
      </w:r>
      <w:r>
        <w:t>de Sequência - Documentos</w:t>
      </w:r>
    </w:p>
    <w:p w:rsidR="00E17F14" w:rsidRDefault="00E17F14" w:rsidP="00E17F14">
      <w:pPr>
        <w:jc w:val="center"/>
      </w:pPr>
      <w:r>
        <w:rPr>
          <w:noProof/>
        </w:rPr>
        <w:drawing>
          <wp:inline distT="0" distB="0" distL="0" distR="0" wp14:anchorId="5E118745" wp14:editId="617F3A8E">
            <wp:extent cx="5157561" cy="2609850"/>
            <wp:effectExtent l="19050" t="19050" r="24039" b="19050"/>
            <wp:docPr id="23" name="Imagem 14" descr="F:\Atividade\Sequence Diagram_Usuá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Atividade\Sequence Diagram_Usuári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273" t="5571" r="8272" b="32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61" cy="2609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14" w:rsidRDefault="00E17F14" w:rsidP="00E17F14">
      <w:pPr>
        <w:ind w:firstLine="1134"/>
      </w:pPr>
    </w:p>
    <w:p w:rsidR="00FD7868" w:rsidRDefault="00FD7868">
      <w:pPr>
        <w:spacing w:line="240" w:lineRule="auto"/>
        <w:jc w:val="left"/>
        <w:rPr>
          <w:b/>
          <w:noProof/>
          <w:sz w:val="28"/>
        </w:rPr>
      </w:pPr>
    </w:p>
    <w:p w:rsidR="00D652B3" w:rsidRDefault="00D652B3">
      <w:pPr>
        <w:spacing w:line="240" w:lineRule="auto"/>
        <w:jc w:val="left"/>
        <w:rPr>
          <w:b/>
          <w:noProof/>
          <w:sz w:val="28"/>
        </w:rPr>
      </w:pPr>
      <w:r>
        <w:rPr>
          <w:b/>
          <w:noProof/>
          <w:sz w:val="28"/>
        </w:rPr>
        <w:br w:type="page"/>
      </w:r>
    </w:p>
    <w:p w:rsidR="00D652B3" w:rsidRDefault="00D652B3">
      <w:pPr>
        <w:spacing w:line="240" w:lineRule="auto"/>
        <w:jc w:val="left"/>
        <w:rPr>
          <w:b/>
          <w:noProof/>
          <w:sz w:val="28"/>
        </w:rPr>
        <w:sectPr w:rsidR="00D652B3" w:rsidSect="00632CBE">
          <w:headerReference w:type="default" r:id="rId23"/>
          <w:pgSz w:w="11906" w:h="16838" w:code="9"/>
          <w:pgMar w:top="1276" w:right="1134" w:bottom="1134" w:left="1701" w:header="720" w:footer="720" w:gutter="0"/>
          <w:cols w:space="720"/>
          <w:docGrid w:linePitch="272"/>
        </w:sectPr>
      </w:pPr>
    </w:p>
    <w:p w:rsidR="00ED10C5" w:rsidRDefault="00D652B3">
      <w:pPr>
        <w:spacing w:line="240" w:lineRule="auto"/>
        <w:jc w:val="left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drawing>
          <wp:anchor distT="0" distB="0" distL="114300" distR="114300" simplePos="0" relativeHeight="251658752" behindDoc="0" locked="0" layoutInCell="1" allowOverlap="1" wp14:anchorId="63D16C28" wp14:editId="742F381C">
            <wp:simplePos x="0" y="0"/>
            <wp:positionH relativeFrom="margin">
              <wp:posOffset>996315</wp:posOffset>
            </wp:positionH>
            <wp:positionV relativeFrom="margin">
              <wp:posOffset>-629285</wp:posOffset>
            </wp:positionV>
            <wp:extent cx="7944485" cy="6208395"/>
            <wp:effectExtent l="0" t="0" r="0" b="1905"/>
            <wp:wrapSquare wrapText="bothSides"/>
            <wp:docPr id="1" name="Imagem 1" descr="C:\Users\Rafael\Desktop\Diagramas de sequencia\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\Desktop\Diagramas de sequencia\O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4485" cy="62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Default="00ED10C5" w:rsidP="00D652B3">
      <w:pPr>
        <w:spacing w:line="240" w:lineRule="auto"/>
        <w:jc w:val="center"/>
        <w:rPr>
          <w:b/>
          <w:noProof/>
          <w:sz w:val="28"/>
        </w:rPr>
      </w:pPr>
    </w:p>
    <w:p w:rsidR="00D652B3" w:rsidRDefault="00D652B3">
      <w:pPr>
        <w:spacing w:line="240" w:lineRule="auto"/>
        <w:jc w:val="left"/>
        <w:rPr>
          <w:b/>
          <w:noProof/>
          <w:sz w:val="28"/>
        </w:rPr>
        <w:sectPr w:rsidR="00D652B3" w:rsidSect="00D652B3">
          <w:pgSz w:w="16838" w:h="11906" w:orient="landscape" w:code="9"/>
          <w:pgMar w:top="1701" w:right="1276" w:bottom="1134" w:left="1134" w:header="720" w:footer="720" w:gutter="0"/>
          <w:cols w:space="720"/>
          <w:docGrid w:linePitch="272"/>
        </w:sectPr>
      </w:pPr>
      <w:r>
        <w:rPr>
          <w:b/>
          <w:noProof/>
          <w:sz w:val="28"/>
        </w:rPr>
        <w:br w:type="page"/>
      </w:r>
    </w:p>
    <w:p w:rsidR="00D652B3" w:rsidRDefault="00D652B3">
      <w:pPr>
        <w:spacing w:line="240" w:lineRule="auto"/>
        <w:jc w:val="left"/>
        <w:rPr>
          <w:b/>
          <w:noProof/>
          <w:sz w:val="28"/>
        </w:rPr>
      </w:pPr>
      <w:bookmarkStart w:id="116" w:name="_GoBack"/>
      <w:r>
        <w:rPr>
          <w:b/>
          <w:noProof/>
          <w:sz w:val="28"/>
        </w:rPr>
        <w:lastRenderedPageBreak/>
        <w:drawing>
          <wp:anchor distT="0" distB="0" distL="114300" distR="114300" simplePos="0" relativeHeight="251659776" behindDoc="0" locked="0" layoutInCell="1" allowOverlap="1" wp14:anchorId="2B3C4F0B" wp14:editId="43B11BC2">
            <wp:simplePos x="0" y="0"/>
            <wp:positionH relativeFrom="column">
              <wp:posOffset>-537210</wp:posOffset>
            </wp:positionH>
            <wp:positionV relativeFrom="paragraph">
              <wp:posOffset>931545</wp:posOffset>
            </wp:positionV>
            <wp:extent cx="6283960" cy="3148330"/>
            <wp:effectExtent l="0" t="0" r="2540" b="0"/>
            <wp:wrapSquare wrapText="bothSides"/>
            <wp:docPr id="2" name="Imagem 2" descr="C:\Users\Rafael\Desktop\Diagramas de sequencia\Relató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ael\Desktop\Diagramas de sequencia\Relatório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6"/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D652B3" w:rsidRDefault="00D652B3">
      <w:pPr>
        <w:spacing w:line="240" w:lineRule="auto"/>
        <w:jc w:val="left"/>
        <w:rPr>
          <w:b/>
          <w:noProof/>
          <w:sz w:val="28"/>
        </w:rPr>
      </w:pPr>
      <w:r>
        <w:rPr>
          <w:b/>
          <w:noProof/>
          <w:sz w:val="28"/>
        </w:rPr>
        <w:br w:type="page"/>
      </w: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Pr="00E17F14" w:rsidRDefault="00ED10C5" w:rsidP="007960B6">
      <w:pPr>
        <w:pStyle w:val="Ttulo2"/>
        <w:numPr>
          <w:ilvl w:val="1"/>
          <w:numId w:val="42"/>
        </w:numPr>
        <w:ind w:left="374" w:hanging="374"/>
      </w:pPr>
      <w:r>
        <w:t>Modelo Relacional do Banco de Dados</w:t>
      </w: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</w:p>
    <w:p w:rsidR="00ED10C5" w:rsidRDefault="00ED10C5">
      <w:pPr>
        <w:spacing w:line="240" w:lineRule="auto"/>
        <w:jc w:val="left"/>
        <w:rPr>
          <w:b/>
          <w:noProof/>
          <w:sz w:val="28"/>
        </w:rPr>
      </w:pPr>
      <w:r>
        <w:rPr>
          <w:b/>
          <w:noProof/>
          <w:sz w:val="28"/>
        </w:rPr>
        <w:drawing>
          <wp:inline distT="0" distB="0" distL="0" distR="0" wp14:anchorId="46842A0C" wp14:editId="574DDE28">
            <wp:extent cx="5760085" cy="3795990"/>
            <wp:effectExtent l="0" t="0" r="0" b="0"/>
            <wp:docPr id="10" name="Imagem 10" descr="C:\Users\Rafael\Desktop\Modelo banco de d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fael\Desktop\Modelo banco de dado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9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0C5" w:rsidSect="00D652B3">
      <w:pgSz w:w="11906" w:h="16838" w:code="9"/>
      <w:pgMar w:top="1276" w:right="1134" w:bottom="1134" w:left="1701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06E" w:rsidRDefault="00B2606E">
      <w:r>
        <w:separator/>
      </w:r>
    </w:p>
  </w:endnote>
  <w:endnote w:type="continuationSeparator" w:id="0">
    <w:p w:rsidR="00B2606E" w:rsidRDefault="00B26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7311" w:rsidRDefault="0011731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117311">
      <w:tc>
        <w:tcPr>
          <w:tcW w:w="6487" w:type="dxa"/>
        </w:tcPr>
        <w:p w:rsidR="00117311" w:rsidRDefault="00117311" w:rsidP="000024AF">
          <w:pPr>
            <w:pStyle w:val="Rodap"/>
          </w:pPr>
          <w:r>
            <w:t xml:space="preserve">Versão &lt;1.0&gt; </w:t>
          </w:r>
        </w:p>
      </w:tc>
      <w:tc>
        <w:tcPr>
          <w:tcW w:w="2799" w:type="dxa"/>
        </w:tcPr>
        <w:p w:rsidR="00117311" w:rsidRDefault="00117311" w:rsidP="001A5E19">
          <w:pPr>
            <w:pStyle w:val="Rodap"/>
            <w:jc w:val="right"/>
          </w:pPr>
          <w:bookmarkStart w:id="2" w:name="_Ref471361557"/>
          <w:r>
            <w:t>&lt;maio / 2018&gt;</w:t>
          </w:r>
        </w:p>
      </w:tc>
    </w:tr>
    <w:bookmarkEnd w:id="2"/>
  </w:tbl>
  <w:p w:rsidR="00117311" w:rsidRDefault="0011731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06E" w:rsidRDefault="00B2606E">
      <w:r>
        <w:separator/>
      </w:r>
    </w:p>
  </w:footnote>
  <w:footnote w:type="continuationSeparator" w:id="0">
    <w:p w:rsidR="00B2606E" w:rsidRDefault="00B260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7311" w:rsidRDefault="0011731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117311" w:rsidRDefault="00117311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7311" w:rsidRDefault="00117311">
    <w:pPr>
      <w:pStyle w:val="Cabealho"/>
    </w:pPr>
    <w:r>
      <w:t>Documento de Requisitos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7311" w:rsidRDefault="00117311">
    <w:pPr>
      <w:pStyle w:val="Cabealho"/>
      <w:rPr>
        <w:rStyle w:val="Nmerodepgina"/>
      </w:rPr>
    </w:pPr>
    <w:r>
      <w:rPr>
        <w:rStyle w:val="Nmerodepgina"/>
      </w:rPr>
      <w:t>Documento de Requisitos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7311" w:rsidRDefault="00117311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7311" w:rsidRDefault="001173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D652B3">
      <w:rPr>
        <w:noProof/>
      </w:rPr>
      <w:t>1</w:t>
    </w:r>
    <w:r>
      <w:rPr>
        <w:noProof/>
      </w:rPr>
      <w:fldChar w:fldCharType="end"/>
    </w:r>
  </w:p>
  <w:p w:rsidR="00117311" w:rsidRDefault="00117311">
    <w:pPr>
      <w:pStyle w:val="Cabealho"/>
      <w:rPr>
        <w:rStyle w:val="Nmerodepgina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7311" w:rsidRDefault="001173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D652B3">
      <w:rPr>
        <w:noProof/>
      </w:rPr>
      <w:t>2</w:t>
    </w:r>
    <w:r>
      <w:rPr>
        <w:noProof/>
      </w:rPr>
      <w:fldChar w:fldCharType="end"/>
    </w:r>
  </w:p>
  <w:p w:rsidR="00117311" w:rsidRDefault="00117311">
    <w:pPr>
      <w:pStyle w:val="Cabealho"/>
      <w:rPr>
        <w:rStyle w:val="Nmerodepgina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7311" w:rsidRDefault="001173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D652B3">
      <w:rPr>
        <w:noProof/>
      </w:rPr>
      <w:t>29</w:t>
    </w:r>
    <w:r>
      <w:rPr>
        <w:noProof/>
      </w:rPr>
      <w:fldChar w:fldCharType="end"/>
    </w:r>
  </w:p>
  <w:p w:rsidR="00117311" w:rsidRDefault="00117311">
    <w:pPr>
      <w:pStyle w:val="Cabealho"/>
      <w:rPr>
        <w:rStyle w:val="Nmerodepgin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FFFFFFFB"/>
    <w:multiLevelType w:val="hybridMultilevel"/>
    <w:tmpl w:val="FFFFFFFF"/>
    <w:lvl w:ilvl="0" w:tplc="36826F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8A24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1F6AF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16F48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4AAB7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23B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DE1C7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50623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A6A3D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729EA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F4AA8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FA5449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C10A53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33426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C75106"/>
    <w:multiLevelType w:val="hybridMultilevel"/>
    <w:tmpl w:val="493AC4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708F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1E24A3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452636"/>
    <w:multiLevelType w:val="hybridMultilevel"/>
    <w:tmpl w:val="3064CA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D22F2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D1282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F606C6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E4805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7E59A7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DB411A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AD7CB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5F08FA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F13127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D820D1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3C757E"/>
    <w:multiLevelType w:val="hybridMultilevel"/>
    <w:tmpl w:val="8C589C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7059DE"/>
    <w:multiLevelType w:val="singleLevel"/>
    <w:tmpl w:val="31B8C48E"/>
    <w:lvl w:ilvl="0">
      <w:start w:val="1"/>
      <w:numFmt w:val="decimal"/>
      <w:pStyle w:val="Numerada"/>
      <w:lvlText w:val="%1."/>
      <w:legacy w:legacy="1" w:legacySpace="0" w:legacyIndent="283"/>
      <w:lvlJc w:val="left"/>
      <w:pPr>
        <w:ind w:left="283" w:hanging="283"/>
      </w:pPr>
    </w:lvl>
  </w:abstractNum>
  <w:abstractNum w:abstractNumId="23">
    <w:nsid w:val="42021843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B64C4C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7D7D19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631AAF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7B3576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C07148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2D2FA3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712EA4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C10A2F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7F4E53"/>
    <w:multiLevelType w:val="multilevel"/>
    <w:tmpl w:val="E0108B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pStyle w:val="Ttulo2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>
    <w:nsid w:val="60014620"/>
    <w:multiLevelType w:val="hybridMultilevel"/>
    <w:tmpl w:val="174629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A1069B"/>
    <w:multiLevelType w:val="hybridMultilevel"/>
    <w:tmpl w:val="7D083B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3340B4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C85045C"/>
    <w:multiLevelType w:val="hybridMultilevel"/>
    <w:tmpl w:val="356A6F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4E41C17"/>
    <w:multiLevelType w:val="hybridMultilevel"/>
    <w:tmpl w:val="CF7EAA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D93104"/>
    <w:multiLevelType w:val="hybridMultilevel"/>
    <w:tmpl w:val="B802A0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E55771"/>
    <w:multiLevelType w:val="hybridMultilevel"/>
    <w:tmpl w:val="AA46DF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2"/>
  </w:num>
  <w:num w:numId="4">
    <w:abstractNumId w:val="39"/>
  </w:num>
  <w:num w:numId="5">
    <w:abstractNumId w:val="32"/>
  </w:num>
  <w:num w:numId="6">
    <w:abstractNumId w:val="23"/>
  </w:num>
  <w:num w:numId="7">
    <w:abstractNumId w:val="6"/>
  </w:num>
  <w:num w:numId="8">
    <w:abstractNumId w:val="9"/>
  </w:num>
  <w:num w:numId="9">
    <w:abstractNumId w:val="30"/>
  </w:num>
  <w:num w:numId="10">
    <w:abstractNumId w:val="17"/>
  </w:num>
  <w:num w:numId="11">
    <w:abstractNumId w:val="13"/>
  </w:num>
  <w:num w:numId="12">
    <w:abstractNumId w:val="12"/>
  </w:num>
  <w:num w:numId="13">
    <w:abstractNumId w:val="4"/>
  </w:num>
  <w:num w:numId="14">
    <w:abstractNumId w:val="2"/>
  </w:num>
  <w:num w:numId="15">
    <w:abstractNumId w:val="16"/>
  </w:num>
  <w:num w:numId="16">
    <w:abstractNumId w:val="20"/>
  </w:num>
  <w:num w:numId="17">
    <w:abstractNumId w:val="8"/>
  </w:num>
  <w:num w:numId="18">
    <w:abstractNumId w:val="29"/>
  </w:num>
  <w:num w:numId="19">
    <w:abstractNumId w:val="28"/>
  </w:num>
  <w:num w:numId="20">
    <w:abstractNumId w:val="18"/>
  </w:num>
  <w:num w:numId="21">
    <w:abstractNumId w:val="5"/>
  </w:num>
  <w:num w:numId="22">
    <w:abstractNumId w:val="3"/>
  </w:num>
  <w:num w:numId="23">
    <w:abstractNumId w:val="25"/>
  </w:num>
  <w:num w:numId="24">
    <w:abstractNumId w:val="26"/>
  </w:num>
  <w:num w:numId="25">
    <w:abstractNumId w:val="27"/>
  </w:num>
  <w:num w:numId="26">
    <w:abstractNumId w:val="31"/>
  </w:num>
  <w:num w:numId="27">
    <w:abstractNumId w:val="35"/>
  </w:num>
  <w:num w:numId="28">
    <w:abstractNumId w:val="24"/>
  </w:num>
  <w:num w:numId="29">
    <w:abstractNumId w:val="38"/>
  </w:num>
  <w:num w:numId="30">
    <w:abstractNumId w:val="19"/>
  </w:num>
  <w:num w:numId="31">
    <w:abstractNumId w:val="15"/>
  </w:num>
  <w:num w:numId="32">
    <w:abstractNumId w:val="11"/>
  </w:num>
  <w:num w:numId="33">
    <w:abstractNumId w:val="14"/>
  </w:num>
  <w:num w:numId="34">
    <w:abstractNumId w:val="10"/>
  </w:num>
  <w:num w:numId="35">
    <w:abstractNumId w:val="7"/>
  </w:num>
  <w:num w:numId="36">
    <w:abstractNumId w:val="32"/>
    <w:lvlOverride w:ilvl="0">
      <w:startOverride w:val="1"/>
    </w:lvlOverride>
  </w:num>
  <w:num w:numId="37">
    <w:abstractNumId w:val="34"/>
  </w:num>
  <w:num w:numId="38">
    <w:abstractNumId w:val="21"/>
  </w:num>
  <w:num w:numId="39">
    <w:abstractNumId w:val="37"/>
  </w:num>
  <w:num w:numId="40">
    <w:abstractNumId w:val="36"/>
  </w:num>
  <w:num w:numId="41">
    <w:abstractNumId w:val="32"/>
    <w:lvlOverride w:ilvl="0">
      <w:startOverride w:val="1"/>
    </w:lvlOverride>
  </w:num>
  <w:num w:numId="42">
    <w:abstractNumId w:val="33"/>
  </w:num>
  <w:num w:numId="43">
    <w:abstractNumId w:val="32"/>
    <w:lvlOverride w:ilvl="0">
      <w:startOverride w:val="23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F70"/>
    <w:rsid w:val="000024AF"/>
    <w:rsid w:val="00004E15"/>
    <w:rsid w:val="0004633B"/>
    <w:rsid w:val="00062A1E"/>
    <w:rsid w:val="000643CE"/>
    <w:rsid w:val="000924A8"/>
    <w:rsid w:val="000D43C0"/>
    <w:rsid w:val="000E0640"/>
    <w:rsid w:val="001165C0"/>
    <w:rsid w:val="00117311"/>
    <w:rsid w:val="0013096F"/>
    <w:rsid w:val="00146E08"/>
    <w:rsid w:val="00182999"/>
    <w:rsid w:val="001A5E19"/>
    <w:rsid w:val="001B0EA5"/>
    <w:rsid w:val="001C5C24"/>
    <w:rsid w:val="001C7380"/>
    <w:rsid w:val="002377D1"/>
    <w:rsid w:val="00242CDD"/>
    <w:rsid w:val="00292557"/>
    <w:rsid w:val="002B7854"/>
    <w:rsid w:val="002D4A50"/>
    <w:rsid w:val="003117EB"/>
    <w:rsid w:val="003405D8"/>
    <w:rsid w:val="003D2B2E"/>
    <w:rsid w:val="003F2BD3"/>
    <w:rsid w:val="00434C12"/>
    <w:rsid w:val="0043687D"/>
    <w:rsid w:val="00451D5C"/>
    <w:rsid w:val="004B2EF1"/>
    <w:rsid w:val="004C377D"/>
    <w:rsid w:val="004C6709"/>
    <w:rsid w:val="004C7EDB"/>
    <w:rsid w:val="004D13A5"/>
    <w:rsid w:val="004D2221"/>
    <w:rsid w:val="004D6CBE"/>
    <w:rsid w:val="004E3EFC"/>
    <w:rsid w:val="004F166F"/>
    <w:rsid w:val="00502718"/>
    <w:rsid w:val="005043A2"/>
    <w:rsid w:val="00510C20"/>
    <w:rsid w:val="0055259E"/>
    <w:rsid w:val="005B0170"/>
    <w:rsid w:val="005D2FC5"/>
    <w:rsid w:val="006007D0"/>
    <w:rsid w:val="00615E93"/>
    <w:rsid w:val="00623B8F"/>
    <w:rsid w:val="00632CBE"/>
    <w:rsid w:val="00676EEE"/>
    <w:rsid w:val="0068002E"/>
    <w:rsid w:val="00687FF4"/>
    <w:rsid w:val="006A4ECA"/>
    <w:rsid w:val="006B0A2D"/>
    <w:rsid w:val="006B776D"/>
    <w:rsid w:val="006F7769"/>
    <w:rsid w:val="00706844"/>
    <w:rsid w:val="00710BF1"/>
    <w:rsid w:val="007361AB"/>
    <w:rsid w:val="00746F70"/>
    <w:rsid w:val="00756EC6"/>
    <w:rsid w:val="0077003E"/>
    <w:rsid w:val="007809A3"/>
    <w:rsid w:val="00786538"/>
    <w:rsid w:val="00791AC0"/>
    <w:rsid w:val="007960B6"/>
    <w:rsid w:val="00830C03"/>
    <w:rsid w:val="00840C0E"/>
    <w:rsid w:val="00842AA0"/>
    <w:rsid w:val="00881B99"/>
    <w:rsid w:val="008A2F05"/>
    <w:rsid w:val="0090098D"/>
    <w:rsid w:val="00935470"/>
    <w:rsid w:val="00974C28"/>
    <w:rsid w:val="00987CD3"/>
    <w:rsid w:val="009C45CB"/>
    <w:rsid w:val="00A21DE8"/>
    <w:rsid w:val="00A64793"/>
    <w:rsid w:val="00A706A1"/>
    <w:rsid w:val="00A75FD0"/>
    <w:rsid w:val="00A8691B"/>
    <w:rsid w:val="00AB1AEE"/>
    <w:rsid w:val="00AC1B33"/>
    <w:rsid w:val="00AC3C7E"/>
    <w:rsid w:val="00B2606E"/>
    <w:rsid w:val="00B57401"/>
    <w:rsid w:val="00B94EA8"/>
    <w:rsid w:val="00C11745"/>
    <w:rsid w:val="00C65947"/>
    <w:rsid w:val="00C778A4"/>
    <w:rsid w:val="00C84575"/>
    <w:rsid w:val="00CA7A10"/>
    <w:rsid w:val="00CB2E8A"/>
    <w:rsid w:val="00CB3004"/>
    <w:rsid w:val="00CC0D0E"/>
    <w:rsid w:val="00CC240B"/>
    <w:rsid w:val="00CC39DF"/>
    <w:rsid w:val="00CE7E6C"/>
    <w:rsid w:val="00CF2962"/>
    <w:rsid w:val="00D06EE5"/>
    <w:rsid w:val="00D652B3"/>
    <w:rsid w:val="00D93AE3"/>
    <w:rsid w:val="00DA376B"/>
    <w:rsid w:val="00E17F14"/>
    <w:rsid w:val="00E43C7A"/>
    <w:rsid w:val="00E574F8"/>
    <w:rsid w:val="00E76998"/>
    <w:rsid w:val="00ED10C5"/>
    <w:rsid w:val="00EE0159"/>
    <w:rsid w:val="00F007D1"/>
    <w:rsid w:val="00F23704"/>
    <w:rsid w:val="00F30BE2"/>
    <w:rsid w:val="00F4053E"/>
    <w:rsid w:val="00F84A4A"/>
    <w:rsid w:val="00F95253"/>
    <w:rsid w:val="00FA0A83"/>
    <w:rsid w:val="00FA2299"/>
    <w:rsid w:val="00FB691B"/>
    <w:rsid w:val="00FC736F"/>
    <w:rsid w:val="00FD7868"/>
    <w:rsid w:val="00FF021F"/>
    <w:rsid w:val="00FF0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17F14"/>
    <w:pPr>
      <w:spacing w:line="360" w:lineRule="auto"/>
      <w:jc w:val="both"/>
    </w:pPr>
    <w:rPr>
      <w:sz w:val="24"/>
    </w:rPr>
  </w:style>
  <w:style w:type="paragraph" w:styleId="Ttulo1">
    <w:name w:val="heading 1"/>
    <w:basedOn w:val="Normal"/>
    <w:next w:val="TextoNormal"/>
    <w:qFormat/>
    <w:pPr>
      <w:keepNext/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link w:val="Ttulo2Char"/>
    <w:autoRedefine/>
    <w:qFormat/>
    <w:rsid w:val="00756EC6"/>
    <w:pPr>
      <w:keepNext/>
      <w:numPr>
        <w:ilvl w:val="1"/>
        <w:numId w:val="5"/>
      </w:numPr>
      <w:shd w:val="pct20" w:color="auto" w:fill="auto"/>
      <w:ind w:left="374" w:hanging="374"/>
      <w:outlineLvl w:val="1"/>
    </w:pPr>
    <w:rPr>
      <w:b/>
      <w:noProof/>
      <w:sz w:val="28"/>
      <w:szCs w:val="28"/>
    </w:rPr>
  </w:style>
  <w:style w:type="paragraph" w:styleId="Ttulo3">
    <w:name w:val="heading 3"/>
    <w:next w:val="TextoNormal"/>
    <w:link w:val="Ttulo3Char"/>
    <w:uiPriority w:val="9"/>
    <w:qFormat/>
    <w:pPr>
      <w:keepNext/>
      <w:spacing w:before="240" w:after="60"/>
      <w:outlineLvl w:val="2"/>
    </w:pPr>
    <w:rPr>
      <w:rFonts w:ascii="Arial" w:hAnsi="Arial"/>
      <w:b/>
      <w:noProof/>
      <w:sz w:val="24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spacing w:before="240" w:after="60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Normal">
    <w:name w:val="Texto Normal"/>
    <w:pPr>
      <w:spacing w:before="60" w:after="60"/>
      <w:ind w:left="578"/>
      <w:jc w:val="both"/>
    </w:pPr>
    <w:rPr>
      <w:noProof/>
      <w:sz w:val="22"/>
    </w:rPr>
  </w:style>
  <w:style w:type="paragraph" w:customStyle="1" w:styleId="Corponico">
    <w:name w:val="Corpo Único"/>
    <w:pPr>
      <w:spacing w:before="60" w:after="60"/>
      <w:ind w:left="720"/>
    </w:pPr>
    <w:rPr>
      <w:rFonts w:ascii="Arial" w:hAnsi="Arial"/>
      <w:color w:val="000000"/>
      <w:lang w:val="en-US"/>
    </w:rPr>
  </w:style>
  <w:style w:type="paragraph" w:customStyle="1" w:styleId="Captulo">
    <w:name w:val="Capítulo"/>
    <w:next w:val="TextoNormal"/>
    <w:pPr>
      <w:keepNext/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Captulo">
    <w:name w:val="Sumário - Capítulo"/>
    <w:pPr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pacing w:before="60"/>
    </w:pPr>
    <w:rPr>
      <w:rFonts w:ascii="Arial" w:hAnsi="Arial"/>
      <w:b/>
      <w:noProof/>
    </w:rPr>
  </w:style>
  <w:style w:type="paragraph" w:styleId="Numerada">
    <w:name w:val="List Number"/>
    <w:next w:val="TextoNormal"/>
    <w:pPr>
      <w:numPr>
        <w:numId w:val="3"/>
      </w:numPr>
      <w:spacing w:before="240" w:after="120"/>
      <w:ind w:left="851" w:hanging="288"/>
    </w:pPr>
    <w:rPr>
      <w:noProof/>
      <w:sz w:val="22"/>
    </w:rPr>
  </w:style>
  <w:style w:type="paragraph" w:styleId="Commarcadores3">
    <w:name w:val="List Bullet 3"/>
    <w:pPr>
      <w:ind w:left="859" w:hanging="283"/>
    </w:pPr>
    <w:rPr>
      <w:noProof/>
    </w:rPr>
  </w:style>
  <w:style w:type="paragraph" w:customStyle="1" w:styleId="Ttulo-Subitem">
    <w:name w:val="Título - Subitem"/>
    <w:next w:val="TextoNormal"/>
    <w:pPr>
      <w:keepNext/>
      <w:spacing w:before="240" w:after="120"/>
      <w:ind w:left="576" w:hanging="576"/>
    </w:pPr>
    <w:rPr>
      <w:rFonts w:ascii="Arial" w:hAnsi="Arial"/>
      <w:b/>
      <w:noProof/>
      <w:sz w:val="24"/>
    </w:rPr>
  </w:style>
  <w:style w:type="paragraph" w:customStyle="1" w:styleId="TtuloFigura">
    <w:name w:val="Título Figura"/>
    <w:next w:val="TextoNormal"/>
    <w:pPr>
      <w:keepNext/>
      <w:spacing w:before="240" w:after="60"/>
      <w:jc w:val="center"/>
    </w:pPr>
    <w:rPr>
      <w:rFonts w:ascii="Arial" w:hAnsi="Arial"/>
      <w:b/>
      <w:noProof/>
    </w:rPr>
  </w:style>
  <w:style w:type="paragraph" w:customStyle="1" w:styleId="Bullet1">
    <w:name w:val="Bullet 1"/>
    <w:pPr>
      <w:ind w:left="859" w:hanging="283"/>
    </w:pPr>
    <w:rPr>
      <w:noProof/>
    </w:rPr>
  </w:style>
  <w:style w:type="paragraph" w:customStyle="1" w:styleId="Bullet2">
    <w:name w:val="Bullet 2"/>
    <w:pPr>
      <w:spacing w:after="60"/>
      <w:ind w:left="859" w:hanging="283"/>
    </w:pPr>
    <w:rPr>
      <w:noProof/>
    </w:rPr>
  </w:style>
  <w:style w:type="paragraph" w:customStyle="1" w:styleId="TtuloCapa">
    <w:name w:val="Título Capa"/>
    <w:next w:val="Verso"/>
    <w:pPr>
      <w:spacing w:before="6000" w:after="6840"/>
      <w:jc w:val="center"/>
    </w:pPr>
    <w:rPr>
      <w:rFonts w:ascii="Arial Black" w:hAnsi="Arial Black"/>
      <w:noProof/>
      <w:color w:val="0000FF"/>
      <w:sz w:val="48"/>
    </w:rPr>
  </w:style>
  <w:style w:type="paragraph" w:customStyle="1" w:styleId="Verso">
    <w:name w:val="Versão"/>
    <w:pPr>
      <w:jc w:val="center"/>
    </w:pPr>
    <w:rPr>
      <w:rFonts w:ascii="Arial" w:hAnsi="Arial"/>
      <w:noProof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pacing w:before="360" w:after="120"/>
    </w:pPr>
    <w:rPr>
      <w:rFonts w:ascii="Arial" w:hAnsi="Arial"/>
      <w:b/>
      <w:color w:val="000000"/>
      <w:sz w:val="28"/>
      <w:lang w:val="en-US"/>
    </w:rPr>
  </w:style>
  <w:style w:type="paragraph" w:customStyle="1" w:styleId="Item">
    <w:name w:val="Item"/>
    <w:pPr>
      <w:ind w:left="576"/>
    </w:pPr>
    <w:rPr>
      <w:noProof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paragraph" w:customStyle="1" w:styleId="TtuloCapa2">
    <w:name w:val="Título Capa 2"/>
    <w:pPr>
      <w:spacing w:before="5760" w:after="6280"/>
      <w:jc w:val="center"/>
    </w:pPr>
    <w:rPr>
      <w:rFonts w:ascii="Arial" w:hAnsi="Arial"/>
      <w:b/>
      <w:noProof/>
      <w:color w:val="0000FF"/>
      <w:sz w:val="56"/>
    </w:rPr>
  </w:style>
  <w:style w:type="paragraph" w:customStyle="1" w:styleId="Ttulo-Subitemsemnumerao">
    <w:name w:val="Título - Subitem sem numeração"/>
    <w:next w:val="TextoNormal"/>
    <w:pPr>
      <w:spacing w:before="240" w:after="120"/>
      <w:ind w:left="576"/>
    </w:pPr>
    <w:rPr>
      <w:rFonts w:ascii="Arial" w:hAnsi="Arial"/>
      <w:b/>
      <w:noProof/>
      <w:sz w:val="24"/>
    </w:rPr>
  </w:style>
  <w:style w:type="paragraph" w:styleId="Rodap">
    <w:name w:val="footer"/>
    <w:basedOn w:val="Normal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styleId="Nmerodepgina">
    <w:name w:val="page number"/>
    <w:basedOn w:val="Fontepargpadro"/>
  </w:style>
  <w:style w:type="paragraph" w:styleId="Sumrio1">
    <w:name w:val="toc 1"/>
    <w:basedOn w:val="Normal"/>
    <w:next w:val="Normal"/>
    <w:uiPriority w:val="39"/>
    <w:qFormat/>
    <w:pPr>
      <w:spacing w:before="120" w:after="120"/>
    </w:pPr>
    <w:rPr>
      <w:rFonts w:ascii="Calibri" w:hAnsi="Calibri" w:cs="Calibri"/>
      <w:b/>
      <w:bCs/>
      <w:caps/>
    </w:rPr>
  </w:style>
  <w:style w:type="paragraph" w:styleId="Sumrio2">
    <w:name w:val="toc 2"/>
    <w:basedOn w:val="Normal"/>
    <w:next w:val="Normal"/>
    <w:uiPriority w:val="39"/>
    <w:qFormat/>
    <w:pPr>
      <w:ind w:left="200"/>
    </w:pPr>
    <w:rPr>
      <w:rFonts w:ascii="Calibri" w:hAnsi="Calibri" w:cs="Calibri"/>
      <w:smallCaps/>
    </w:rPr>
  </w:style>
  <w:style w:type="paragraph" w:styleId="Sumrio3">
    <w:name w:val="toc 3"/>
    <w:basedOn w:val="Normal"/>
    <w:next w:val="Normal"/>
    <w:uiPriority w:val="39"/>
    <w:qFormat/>
    <w:pPr>
      <w:ind w:left="400"/>
    </w:pPr>
    <w:rPr>
      <w:rFonts w:ascii="Calibri" w:hAnsi="Calibri" w:cs="Calibri"/>
      <w:i/>
      <w:iCs/>
    </w:rPr>
  </w:style>
  <w:style w:type="paragraph" w:styleId="Sumrio4">
    <w:name w:val="toc 4"/>
    <w:basedOn w:val="Normal"/>
    <w:next w:val="Normal"/>
    <w:semiHidden/>
    <w:pPr>
      <w:ind w:left="600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semiHidden/>
    <w:pPr>
      <w:ind w:left="800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semiHidden/>
    <w:pPr>
      <w:ind w:left="1000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semiHidden/>
    <w:pPr>
      <w:ind w:left="1200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semiHidden/>
    <w:pPr>
      <w:ind w:left="1400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semiHidden/>
    <w:pPr>
      <w:ind w:left="1600"/>
    </w:pPr>
    <w:rPr>
      <w:rFonts w:ascii="Calibri" w:hAnsi="Calibri" w:cs="Calibri"/>
      <w:sz w:val="18"/>
      <w:szCs w:val="18"/>
    </w:rPr>
  </w:style>
  <w:style w:type="paragraph" w:customStyle="1" w:styleId="Padrao">
    <w:name w:val="Padrao"/>
    <w:pPr>
      <w:keepNext/>
      <w:spacing w:before="240" w:after="240"/>
      <w:ind w:left="720" w:hanging="720"/>
    </w:pPr>
    <w:rPr>
      <w:b/>
      <w:color w:val="000000"/>
      <w:sz w:val="24"/>
      <w:lang w:val="en-US"/>
    </w:rPr>
  </w:style>
  <w:style w:type="paragraph" w:customStyle="1" w:styleId="Observao">
    <w:name w:val="Observação"/>
    <w:next w:val="TextoNormal"/>
    <w:pPr>
      <w:spacing w:before="120" w:after="120"/>
      <w:ind w:left="1152" w:hanging="576"/>
    </w:pPr>
    <w:rPr>
      <w:noProof/>
      <w:sz w:val="21"/>
    </w:rPr>
  </w:style>
  <w:style w:type="paragraph" w:customStyle="1" w:styleId="CabealhoCapa1">
    <w:name w:val="Cabeçalho Capa 1"/>
    <w:rPr>
      <w:rFonts w:ascii="Arial" w:hAnsi="Arial"/>
      <w:b/>
      <w:noProof/>
    </w:rPr>
  </w:style>
  <w:style w:type="paragraph" w:customStyle="1" w:styleId="CabealhoCapa2">
    <w:name w:val="Cabeçalho Capa 2"/>
    <w:rPr>
      <w:rFonts w:ascii="Arial" w:hAnsi="Arial"/>
      <w:noProof/>
      <w:sz w:val="16"/>
    </w:rPr>
  </w:style>
  <w:style w:type="paragraph" w:styleId="Commarcadores">
    <w:name w:val="List Bullet"/>
    <w:basedOn w:val="Normal"/>
    <w:autoRedefine/>
    <w:pPr>
      <w:numPr>
        <w:numId w:val="2"/>
      </w:numPr>
      <w:tabs>
        <w:tab w:val="clear" w:pos="360"/>
        <w:tab w:val="num" w:pos="567"/>
      </w:tabs>
      <w:spacing w:before="60" w:after="60"/>
      <w:ind w:left="993"/>
    </w:pPr>
    <w:rPr>
      <w:b/>
      <w:sz w:val="22"/>
    </w:rPr>
  </w:style>
  <w:style w:type="paragraph" w:customStyle="1" w:styleId="Requisito">
    <w:name w:val="Requisito"/>
    <w:basedOn w:val="Ttulo3"/>
    <w:next w:val="Normal"/>
    <w:pPr>
      <w:spacing w:after="120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rsid w:val="001C5C24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rsid w:val="008A2F0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rsid w:val="008A2F05"/>
    <w:rPr>
      <w:rFonts w:ascii="Tahoma" w:hAnsi="Tahoma" w:cs="Tahoma"/>
      <w:sz w:val="16"/>
      <w:szCs w:val="16"/>
    </w:rPr>
  </w:style>
  <w:style w:type="character" w:customStyle="1" w:styleId="fontstyle01">
    <w:name w:val="fontstyle01"/>
    <w:rsid w:val="00AB1AEE"/>
    <w:rPr>
      <w:rFonts w:ascii="Calibri" w:hAnsi="Calibri" w:cs="Calibri" w:hint="default"/>
      <w:b w:val="0"/>
      <w:bCs w:val="0"/>
      <w:i w:val="0"/>
      <w:iCs w:val="0"/>
      <w:color w:val="00000A"/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F7769"/>
    <w:pPr>
      <w:keepLines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CabealhoChar">
    <w:name w:val="Cabeçalho Char"/>
    <w:link w:val="Cabealho"/>
    <w:uiPriority w:val="99"/>
    <w:rsid w:val="006F7769"/>
    <w:rPr>
      <w:rFonts w:ascii="Arial" w:hAnsi="Arial"/>
      <w:sz w:val="16"/>
    </w:rPr>
  </w:style>
  <w:style w:type="character" w:styleId="Refdecomentrio">
    <w:name w:val="annotation reference"/>
    <w:rsid w:val="00292557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292557"/>
  </w:style>
  <w:style w:type="character" w:customStyle="1" w:styleId="TextodecomentrioChar">
    <w:name w:val="Texto de comentário Char"/>
    <w:basedOn w:val="Fontepargpadro"/>
    <w:link w:val="Textodecomentrio"/>
    <w:rsid w:val="00292557"/>
  </w:style>
  <w:style w:type="paragraph" w:styleId="Assuntodocomentrio">
    <w:name w:val="annotation subject"/>
    <w:basedOn w:val="Textodecomentrio"/>
    <w:next w:val="Textodecomentrio"/>
    <w:link w:val="AssuntodocomentrioChar"/>
    <w:rsid w:val="00292557"/>
    <w:rPr>
      <w:b/>
      <w:bCs/>
    </w:rPr>
  </w:style>
  <w:style w:type="character" w:customStyle="1" w:styleId="AssuntodocomentrioChar">
    <w:name w:val="Assunto do comentário Char"/>
    <w:link w:val="Assuntodocomentrio"/>
    <w:rsid w:val="00292557"/>
    <w:rPr>
      <w:b/>
      <w:bCs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E17F14"/>
    <w:pPr>
      <w:keepNext/>
      <w:spacing w:line="240" w:lineRule="auto"/>
      <w:ind w:left="284"/>
      <w:jc w:val="center"/>
    </w:pPr>
    <w:rPr>
      <w:rFonts w:eastAsia="Calibri"/>
      <w:b/>
      <w:bCs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FF0A2D"/>
    <w:pPr>
      <w:ind w:left="720" w:firstLine="1134"/>
      <w:contextualSpacing/>
    </w:pPr>
    <w:rPr>
      <w:rFonts w:eastAsia="Calibri"/>
      <w:szCs w:val="22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4F166F"/>
    <w:rPr>
      <w:rFonts w:ascii="Arial" w:hAnsi="Arial"/>
      <w:b/>
      <w:noProof/>
      <w:sz w:val="24"/>
    </w:rPr>
  </w:style>
  <w:style w:type="paragraph" w:styleId="NormalWeb">
    <w:name w:val="Normal (Web)"/>
    <w:basedOn w:val="Normal"/>
    <w:uiPriority w:val="99"/>
    <w:unhideWhenUsed/>
    <w:rsid w:val="004F166F"/>
    <w:pPr>
      <w:spacing w:before="100" w:beforeAutospacing="1" w:after="100" w:afterAutospacing="1" w:line="240" w:lineRule="auto"/>
      <w:jc w:val="left"/>
    </w:pPr>
    <w:rPr>
      <w:szCs w:val="24"/>
    </w:rPr>
  </w:style>
  <w:style w:type="table" w:styleId="Tabelacomgrade">
    <w:name w:val="Table Grid"/>
    <w:basedOn w:val="Tabelanormal"/>
    <w:uiPriority w:val="59"/>
    <w:rsid w:val="004F166F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har">
    <w:name w:val="Título 2 Char"/>
    <w:basedOn w:val="Fontepargpadro"/>
    <w:link w:val="Ttulo2"/>
    <w:rsid w:val="00756EC6"/>
    <w:rPr>
      <w:b/>
      <w:noProof/>
      <w:sz w:val="28"/>
      <w:szCs w:val="28"/>
      <w:shd w:val="pct20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17F14"/>
    <w:pPr>
      <w:spacing w:line="360" w:lineRule="auto"/>
      <w:jc w:val="both"/>
    </w:pPr>
    <w:rPr>
      <w:sz w:val="24"/>
    </w:rPr>
  </w:style>
  <w:style w:type="paragraph" w:styleId="Ttulo1">
    <w:name w:val="heading 1"/>
    <w:basedOn w:val="Normal"/>
    <w:next w:val="TextoNormal"/>
    <w:qFormat/>
    <w:pPr>
      <w:keepNext/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link w:val="Ttulo2Char"/>
    <w:autoRedefine/>
    <w:qFormat/>
    <w:rsid w:val="00756EC6"/>
    <w:pPr>
      <w:keepNext/>
      <w:numPr>
        <w:ilvl w:val="1"/>
        <w:numId w:val="5"/>
      </w:numPr>
      <w:shd w:val="pct20" w:color="auto" w:fill="auto"/>
      <w:ind w:left="374" w:hanging="374"/>
      <w:outlineLvl w:val="1"/>
    </w:pPr>
    <w:rPr>
      <w:b/>
      <w:noProof/>
      <w:sz w:val="28"/>
      <w:szCs w:val="28"/>
    </w:rPr>
  </w:style>
  <w:style w:type="paragraph" w:styleId="Ttulo3">
    <w:name w:val="heading 3"/>
    <w:next w:val="TextoNormal"/>
    <w:link w:val="Ttulo3Char"/>
    <w:uiPriority w:val="9"/>
    <w:qFormat/>
    <w:pPr>
      <w:keepNext/>
      <w:spacing w:before="240" w:after="60"/>
      <w:outlineLvl w:val="2"/>
    </w:pPr>
    <w:rPr>
      <w:rFonts w:ascii="Arial" w:hAnsi="Arial"/>
      <w:b/>
      <w:noProof/>
      <w:sz w:val="24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spacing w:before="240" w:after="60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Normal">
    <w:name w:val="Texto Normal"/>
    <w:pPr>
      <w:spacing w:before="60" w:after="60"/>
      <w:ind w:left="578"/>
      <w:jc w:val="both"/>
    </w:pPr>
    <w:rPr>
      <w:noProof/>
      <w:sz w:val="22"/>
    </w:rPr>
  </w:style>
  <w:style w:type="paragraph" w:customStyle="1" w:styleId="Corponico">
    <w:name w:val="Corpo Único"/>
    <w:pPr>
      <w:spacing w:before="60" w:after="60"/>
      <w:ind w:left="720"/>
    </w:pPr>
    <w:rPr>
      <w:rFonts w:ascii="Arial" w:hAnsi="Arial"/>
      <w:color w:val="000000"/>
      <w:lang w:val="en-US"/>
    </w:rPr>
  </w:style>
  <w:style w:type="paragraph" w:customStyle="1" w:styleId="Captulo">
    <w:name w:val="Capítulo"/>
    <w:next w:val="TextoNormal"/>
    <w:pPr>
      <w:keepNext/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Captulo">
    <w:name w:val="Sumário - Capítulo"/>
    <w:pPr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pacing w:before="60"/>
    </w:pPr>
    <w:rPr>
      <w:rFonts w:ascii="Arial" w:hAnsi="Arial"/>
      <w:b/>
      <w:noProof/>
    </w:rPr>
  </w:style>
  <w:style w:type="paragraph" w:styleId="Numerada">
    <w:name w:val="List Number"/>
    <w:next w:val="TextoNormal"/>
    <w:pPr>
      <w:numPr>
        <w:numId w:val="3"/>
      </w:numPr>
      <w:spacing w:before="240" w:after="120"/>
      <w:ind w:left="851" w:hanging="288"/>
    </w:pPr>
    <w:rPr>
      <w:noProof/>
      <w:sz w:val="22"/>
    </w:rPr>
  </w:style>
  <w:style w:type="paragraph" w:styleId="Commarcadores3">
    <w:name w:val="List Bullet 3"/>
    <w:pPr>
      <w:ind w:left="859" w:hanging="283"/>
    </w:pPr>
    <w:rPr>
      <w:noProof/>
    </w:rPr>
  </w:style>
  <w:style w:type="paragraph" w:customStyle="1" w:styleId="Ttulo-Subitem">
    <w:name w:val="Título - Subitem"/>
    <w:next w:val="TextoNormal"/>
    <w:pPr>
      <w:keepNext/>
      <w:spacing w:before="240" w:after="120"/>
      <w:ind w:left="576" w:hanging="576"/>
    </w:pPr>
    <w:rPr>
      <w:rFonts w:ascii="Arial" w:hAnsi="Arial"/>
      <w:b/>
      <w:noProof/>
      <w:sz w:val="24"/>
    </w:rPr>
  </w:style>
  <w:style w:type="paragraph" w:customStyle="1" w:styleId="TtuloFigura">
    <w:name w:val="Título Figura"/>
    <w:next w:val="TextoNormal"/>
    <w:pPr>
      <w:keepNext/>
      <w:spacing w:before="240" w:after="60"/>
      <w:jc w:val="center"/>
    </w:pPr>
    <w:rPr>
      <w:rFonts w:ascii="Arial" w:hAnsi="Arial"/>
      <w:b/>
      <w:noProof/>
    </w:rPr>
  </w:style>
  <w:style w:type="paragraph" w:customStyle="1" w:styleId="Bullet1">
    <w:name w:val="Bullet 1"/>
    <w:pPr>
      <w:ind w:left="859" w:hanging="283"/>
    </w:pPr>
    <w:rPr>
      <w:noProof/>
    </w:rPr>
  </w:style>
  <w:style w:type="paragraph" w:customStyle="1" w:styleId="Bullet2">
    <w:name w:val="Bullet 2"/>
    <w:pPr>
      <w:spacing w:after="60"/>
      <w:ind w:left="859" w:hanging="283"/>
    </w:pPr>
    <w:rPr>
      <w:noProof/>
    </w:rPr>
  </w:style>
  <w:style w:type="paragraph" w:customStyle="1" w:styleId="TtuloCapa">
    <w:name w:val="Título Capa"/>
    <w:next w:val="Verso"/>
    <w:pPr>
      <w:spacing w:before="6000" w:after="6840"/>
      <w:jc w:val="center"/>
    </w:pPr>
    <w:rPr>
      <w:rFonts w:ascii="Arial Black" w:hAnsi="Arial Black"/>
      <w:noProof/>
      <w:color w:val="0000FF"/>
      <w:sz w:val="48"/>
    </w:rPr>
  </w:style>
  <w:style w:type="paragraph" w:customStyle="1" w:styleId="Verso">
    <w:name w:val="Versão"/>
    <w:pPr>
      <w:jc w:val="center"/>
    </w:pPr>
    <w:rPr>
      <w:rFonts w:ascii="Arial" w:hAnsi="Arial"/>
      <w:noProof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pacing w:before="360" w:after="120"/>
    </w:pPr>
    <w:rPr>
      <w:rFonts w:ascii="Arial" w:hAnsi="Arial"/>
      <w:b/>
      <w:color w:val="000000"/>
      <w:sz w:val="28"/>
      <w:lang w:val="en-US"/>
    </w:rPr>
  </w:style>
  <w:style w:type="paragraph" w:customStyle="1" w:styleId="Item">
    <w:name w:val="Item"/>
    <w:pPr>
      <w:ind w:left="576"/>
    </w:pPr>
    <w:rPr>
      <w:noProof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paragraph" w:customStyle="1" w:styleId="TtuloCapa2">
    <w:name w:val="Título Capa 2"/>
    <w:pPr>
      <w:spacing w:before="5760" w:after="6280"/>
      <w:jc w:val="center"/>
    </w:pPr>
    <w:rPr>
      <w:rFonts w:ascii="Arial" w:hAnsi="Arial"/>
      <w:b/>
      <w:noProof/>
      <w:color w:val="0000FF"/>
      <w:sz w:val="56"/>
    </w:rPr>
  </w:style>
  <w:style w:type="paragraph" w:customStyle="1" w:styleId="Ttulo-Subitemsemnumerao">
    <w:name w:val="Título - Subitem sem numeração"/>
    <w:next w:val="TextoNormal"/>
    <w:pPr>
      <w:spacing w:before="240" w:after="120"/>
      <w:ind w:left="576"/>
    </w:pPr>
    <w:rPr>
      <w:rFonts w:ascii="Arial" w:hAnsi="Arial"/>
      <w:b/>
      <w:noProof/>
      <w:sz w:val="24"/>
    </w:rPr>
  </w:style>
  <w:style w:type="paragraph" w:styleId="Rodap">
    <w:name w:val="footer"/>
    <w:basedOn w:val="Normal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styleId="Nmerodepgina">
    <w:name w:val="page number"/>
    <w:basedOn w:val="Fontepargpadro"/>
  </w:style>
  <w:style w:type="paragraph" w:styleId="Sumrio1">
    <w:name w:val="toc 1"/>
    <w:basedOn w:val="Normal"/>
    <w:next w:val="Normal"/>
    <w:uiPriority w:val="39"/>
    <w:qFormat/>
    <w:pPr>
      <w:spacing w:before="120" w:after="120"/>
    </w:pPr>
    <w:rPr>
      <w:rFonts w:ascii="Calibri" w:hAnsi="Calibri" w:cs="Calibri"/>
      <w:b/>
      <w:bCs/>
      <w:caps/>
    </w:rPr>
  </w:style>
  <w:style w:type="paragraph" w:styleId="Sumrio2">
    <w:name w:val="toc 2"/>
    <w:basedOn w:val="Normal"/>
    <w:next w:val="Normal"/>
    <w:uiPriority w:val="39"/>
    <w:qFormat/>
    <w:pPr>
      <w:ind w:left="200"/>
    </w:pPr>
    <w:rPr>
      <w:rFonts w:ascii="Calibri" w:hAnsi="Calibri" w:cs="Calibri"/>
      <w:smallCaps/>
    </w:rPr>
  </w:style>
  <w:style w:type="paragraph" w:styleId="Sumrio3">
    <w:name w:val="toc 3"/>
    <w:basedOn w:val="Normal"/>
    <w:next w:val="Normal"/>
    <w:uiPriority w:val="39"/>
    <w:qFormat/>
    <w:pPr>
      <w:ind w:left="400"/>
    </w:pPr>
    <w:rPr>
      <w:rFonts w:ascii="Calibri" w:hAnsi="Calibri" w:cs="Calibri"/>
      <w:i/>
      <w:iCs/>
    </w:rPr>
  </w:style>
  <w:style w:type="paragraph" w:styleId="Sumrio4">
    <w:name w:val="toc 4"/>
    <w:basedOn w:val="Normal"/>
    <w:next w:val="Normal"/>
    <w:semiHidden/>
    <w:pPr>
      <w:ind w:left="600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semiHidden/>
    <w:pPr>
      <w:ind w:left="800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semiHidden/>
    <w:pPr>
      <w:ind w:left="1000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semiHidden/>
    <w:pPr>
      <w:ind w:left="1200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semiHidden/>
    <w:pPr>
      <w:ind w:left="1400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semiHidden/>
    <w:pPr>
      <w:ind w:left="1600"/>
    </w:pPr>
    <w:rPr>
      <w:rFonts w:ascii="Calibri" w:hAnsi="Calibri" w:cs="Calibri"/>
      <w:sz w:val="18"/>
      <w:szCs w:val="18"/>
    </w:rPr>
  </w:style>
  <w:style w:type="paragraph" w:customStyle="1" w:styleId="Padrao">
    <w:name w:val="Padrao"/>
    <w:pPr>
      <w:keepNext/>
      <w:spacing w:before="240" w:after="240"/>
      <w:ind w:left="720" w:hanging="720"/>
    </w:pPr>
    <w:rPr>
      <w:b/>
      <w:color w:val="000000"/>
      <w:sz w:val="24"/>
      <w:lang w:val="en-US"/>
    </w:rPr>
  </w:style>
  <w:style w:type="paragraph" w:customStyle="1" w:styleId="Observao">
    <w:name w:val="Observação"/>
    <w:next w:val="TextoNormal"/>
    <w:pPr>
      <w:spacing w:before="120" w:after="120"/>
      <w:ind w:left="1152" w:hanging="576"/>
    </w:pPr>
    <w:rPr>
      <w:noProof/>
      <w:sz w:val="21"/>
    </w:rPr>
  </w:style>
  <w:style w:type="paragraph" w:customStyle="1" w:styleId="CabealhoCapa1">
    <w:name w:val="Cabeçalho Capa 1"/>
    <w:rPr>
      <w:rFonts w:ascii="Arial" w:hAnsi="Arial"/>
      <w:b/>
      <w:noProof/>
    </w:rPr>
  </w:style>
  <w:style w:type="paragraph" w:customStyle="1" w:styleId="CabealhoCapa2">
    <w:name w:val="Cabeçalho Capa 2"/>
    <w:rPr>
      <w:rFonts w:ascii="Arial" w:hAnsi="Arial"/>
      <w:noProof/>
      <w:sz w:val="16"/>
    </w:rPr>
  </w:style>
  <w:style w:type="paragraph" w:styleId="Commarcadores">
    <w:name w:val="List Bullet"/>
    <w:basedOn w:val="Normal"/>
    <w:autoRedefine/>
    <w:pPr>
      <w:numPr>
        <w:numId w:val="2"/>
      </w:numPr>
      <w:tabs>
        <w:tab w:val="clear" w:pos="360"/>
        <w:tab w:val="num" w:pos="567"/>
      </w:tabs>
      <w:spacing w:before="60" w:after="60"/>
      <w:ind w:left="993"/>
    </w:pPr>
    <w:rPr>
      <w:b/>
      <w:sz w:val="22"/>
    </w:rPr>
  </w:style>
  <w:style w:type="paragraph" w:customStyle="1" w:styleId="Requisito">
    <w:name w:val="Requisito"/>
    <w:basedOn w:val="Ttulo3"/>
    <w:next w:val="Normal"/>
    <w:pPr>
      <w:spacing w:after="120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rsid w:val="001C5C24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rsid w:val="008A2F0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rsid w:val="008A2F05"/>
    <w:rPr>
      <w:rFonts w:ascii="Tahoma" w:hAnsi="Tahoma" w:cs="Tahoma"/>
      <w:sz w:val="16"/>
      <w:szCs w:val="16"/>
    </w:rPr>
  </w:style>
  <w:style w:type="character" w:customStyle="1" w:styleId="fontstyle01">
    <w:name w:val="fontstyle01"/>
    <w:rsid w:val="00AB1AEE"/>
    <w:rPr>
      <w:rFonts w:ascii="Calibri" w:hAnsi="Calibri" w:cs="Calibri" w:hint="default"/>
      <w:b w:val="0"/>
      <w:bCs w:val="0"/>
      <w:i w:val="0"/>
      <w:iCs w:val="0"/>
      <w:color w:val="00000A"/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F7769"/>
    <w:pPr>
      <w:keepLines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CabealhoChar">
    <w:name w:val="Cabeçalho Char"/>
    <w:link w:val="Cabealho"/>
    <w:uiPriority w:val="99"/>
    <w:rsid w:val="006F7769"/>
    <w:rPr>
      <w:rFonts w:ascii="Arial" w:hAnsi="Arial"/>
      <w:sz w:val="16"/>
    </w:rPr>
  </w:style>
  <w:style w:type="character" w:styleId="Refdecomentrio">
    <w:name w:val="annotation reference"/>
    <w:rsid w:val="00292557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292557"/>
  </w:style>
  <w:style w:type="character" w:customStyle="1" w:styleId="TextodecomentrioChar">
    <w:name w:val="Texto de comentário Char"/>
    <w:basedOn w:val="Fontepargpadro"/>
    <w:link w:val="Textodecomentrio"/>
    <w:rsid w:val="00292557"/>
  </w:style>
  <w:style w:type="paragraph" w:styleId="Assuntodocomentrio">
    <w:name w:val="annotation subject"/>
    <w:basedOn w:val="Textodecomentrio"/>
    <w:next w:val="Textodecomentrio"/>
    <w:link w:val="AssuntodocomentrioChar"/>
    <w:rsid w:val="00292557"/>
    <w:rPr>
      <w:b/>
      <w:bCs/>
    </w:rPr>
  </w:style>
  <w:style w:type="character" w:customStyle="1" w:styleId="AssuntodocomentrioChar">
    <w:name w:val="Assunto do comentário Char"/>
    <w:link w:val="Assuntodocomentrio"/>
    <w:rsid w:val="00292557"/>
    <w:rPr>
      <w:b/>
      <w:bCs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E17F14"/>
    <w:pPr>
      <w:keepNext/>
      <w:spacing w:line="240" w:lineRule="auto"/>
      <w:ind w:left="284"/>
      <w:jc w:val="center"/>
    </w:pPr>
    <w:rPr>
      <w:rFonts w:eastAsia="Calibri"/>
      <w:b/>
      <w:bCs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FF0A2D"/>
    <w:pPr>
      <w:ind w:left="720" w:firstLine="1134"/>
      <w:contextualSpacing/>
    </w:pPr>
    <w:rPr>
      <w:rFonts w:eastAsia="Calibri"/>
      <w:szCs w:val="22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4F166F"/>
    <w:rPr>
      <w:rFonts w:ascii="Arial" w:hAnsi="Arial"/>
      <w:b/>
      <w:noProof/>
      <w:sz w:val="24"/>
    </w:rPr>
  </w:style>
  <w:style w:type="paragraph" w:styleId="NormalWeb">
    <w:name w:val="Normal (Web)"/>
    <w:basedOn w:val="Normal"/>
    <w:uiPriority w:val="99"/>
    <w:unhideWhenUsed/>
    <w:rsid w:val="004F166F"/>
    <w:pPr>
      <w:spacing w:before="100" w:beforeAutospacing="1" w:after="100" w:afterAutospacing="1" w:line="240" w:lineRule="auto"/>
      <w:jc w:val="left"/>
    </w:pPr>
    <w:rPr>
      <w:szCs w:val="24"/>
    </w:rPr>
  </w:style>
  <w:style w:type="table" w:styleId="Tabelacomgrade">
    <w:name w:val="Table Grid"/>
    <w:basedOn w:val="Tabelanormal"/>
    <w:uiPriority w:val="59"/>
    <w:rsid w:val="004F166F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har">
    <w:name w:val="Título 2 Char"/>
    <w:basedOn w:val="Fontepargpadro"/>
    <w:link w:val="Ttulo2"/>
    <w:rsid w:val="00756EC6"/>
    <w:rPr>
      <w:b/>
      <w:noProof/>
      <w:sz w:val="28"/>
      <w:szCs w:val="28"/>
      <w:shd w:val="pct20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3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4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2.jpeg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1.jpe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5" Type="http://schemas.openxmlformats.org/officeDocument/2006/relationships/settings" Target="settings.xml"/><Relationship Id="rId15" Type="http://schemas.openxmlformats.org/officeDocument/2006/relationships/header" Target="header5.xml"/><Relationship Id="rId23" Type="http://schemas.openxmlformats.org/officeDocument/2006/relationships/header" Target="header7.xm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ADMINI~1\LOCALS~1\Temp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D1642D-61F8-4844-88B9-96D72EAD3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577</TotalTime>
  <Pages>37</Pages>
  <Words>4145</Words>
  <Characters>22384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>UFU</Company>
  <LinksUpToDate>false</LinksUpToDate>
  <CharactersWithSpaces>26477</CharactersWithSpaces>
  <SharedDoc>false</SharedDoc>
  <HLinks>
    <vt:vector size="84" baseType="variant"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_Toc478721963</vt:lpwstr>
      </vt:variant>
      <vt:variant>
        <vt:i4>1048631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_Toc478721962</vt:lpwstr>
      </vt:variant>
      <vt:variant>
        <vt:i4>1048631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_Toc478721961</vt:lpwstr>
      </vt:variant>
      <vt:variant>
        <vt:i4>1048631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_Toc478721960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_Toc478721959</vt:lpwstr>
      </vt:variant>
      <vt:variant>
        <vt:i4>1245239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_Toc478721958</vt:lpwstr>
      </vt:variant>
      <vt:variant>
        <vt:i4>1245239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_Toc478721957</vt:lpwstr>
      </vt:variant>
      <vt:variant>
        <vt:i4>1245239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_Toc478721956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_Toc478721955</vt:lpwstr>
      </vt:variant>
      <vt:variant>
        <vt:i4>1245239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_Toc478721954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_Toc478721953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_Toc478721952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_Toc478721951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_Toc478721950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dc:description>Versão 1.0</dc:description>
  <cp:lastModifiedBy>Ana Cristina</cp:lastModifiedBy>
  <cp:revision>5</cp:revision>
  <cp:lastPrinted>2017-09-20T13:49:00Z</cp:lastPrinted>
  <dcterms:created xsi:type="dcterms:W3CDTF">2018-05-17T22:54:00Z</dcterms:created>
  <dcterms:modified xsi:type="dcterms:W3CDTF">2018-05-18T21:39:00Z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Versão 1.0</vt:lpwstr>
  </property>
</Properties>
</file>